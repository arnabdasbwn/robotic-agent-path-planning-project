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3B4" w:rsidRDefault="005A38F0" w:rsidP="00F663B4">
      <w:pPr>
        <w:pStyle w:val="Title"/>
      </w:pPr>
      <w:r>
        <w:t>Line Following Robot</w:t>
      </w:r>
    </w:p>
    <w:p w:rsidR="0011045F" w:rsidRPr="0011045F" w:rsidRDefault="00F663B4" w:rsidP="0011045F">
      <w:pPr>
        <w:pStyle w:val="Subtitle"/>
      </w:pPr>
      <w:r>
        <w:t>Frank Bruno</w:t>
      </w:r>
      <w:r w:rsidR="0011045F">
        <w:tab/>
        <w:t xml:space="preserve">                                         James Ihrig</w:t>
      </w:r>
    </w:p>
    <w:p w:rsidR="00F663B4" w:rsidRPr="00B34952" w:rsidRDefault="00F663B4" w:rsidP="00F663B4">
      <w:pPr>
        <w:jc w:val="center"/>
        <w:rPr>
          <w:sz w:val="18"/>
        </w:rPr>
      </w:pPr>
    </w:p>
    <w:p w:rsidR="00F663B4" w:rsidRDefault="00F663B4" w:rsidP="00F663B4">
      <w:pPr>
        <w:pStyle w:val="Affiliations"/>
      </w:pPr>
      <w:r>
        <w:t>University of Central Florida</w:t>
      </w:r>
      <w:r w:rsidR="0011045F">
        <w:t xml:space="preserve">                                  University of Central Florida</w:t>
      </w:r>
      <w:r>
        <w:br/>
        <w:t>4000 Central Florida Blvd</w:t>
      </w:r>
      <w:r w:rsidR="0011045F">
        <w:t xml:space="preserve">                                      4000 Central Florida Blvd</w:t>
      </w:r>
    </w:p>
    <w:p w:rsidR="00F663B4" w:rsidRDefault="00F663B4" w:rsidP="0011045F">
      <w:pPr>
        <w:pStyle w:val="Affiliations"/>
      </w:pPr>
      <w:r>
        <w:t>Orlando, Florida, 32816</w:t>
      </w:r>
      <w:r w:rsidR="0011045F">
        <w:t xml:space="preserve">                                         Orlando, Florida, 32816</w:t>
      </w:r>
    </w:p>
    <w:p w:rsidR="00F663B4" w:rsidRDefault="0011045F" w:rsidP="0011045F">
      <w:pPr>
        <w:pStyle w:val="Affiliations"/>
        <w:jc w:val="both"/>
      </w:pPr>
      <w:r>
        <w:tab/>
        <w:t xml:space="preserve">   </w:t>
      </w:r>
      <w:r>
        <w:tab/>
      </w:r>
      <w:r>
        <w:tab/>
      </w:r>
      <w:r>
        <w:tab/>
      </w:r>
      <w:r>
        <w:tab/>
      </w:r>
      <w:r>
        <w:tab/>
      </w:r>
      <w:r>
        <w:tab/>
        <w:t xml:space="preserve">   </w:t>
      </w:r>
      <w:r w:rsidR="00D41704">
        <w:t xml:space="preserve">    </w:t>
      </w:r>
      <w:r w:rsidR="00F663B4">
        <w:t>fbruno13@knights.ucf.edu</w:t>
      </w:r>
      <w:r>
        <w:t xml:space="preserve">                                          </w:t>
      </w:r>
      <w:r w:rsidR="00805451">
        <w:t>JEI</w:t>
      </w:r>
      <w:r>
        <w:t>hrig@gmail.com</w:t>
      </w:r>
    </w:p>
    <w:p w:rsidR="00F663B4" w:rsidRDefault="00F663B4" w:rsidP="00F663B4">
      <w:pPr>
        <w:pStyle w:val="Affiliations"/>
      </w:pPr>
    </w:p>
    <w:p w:rsidR="00F663B4" w:rsidRDefault="00F663B4" w:rsidP="00F663B4">
      <w:pPr>
        <w:pStyle w:val="Affiliations"/>
      </w:pPr>
    </w:p>
    <w:p w:rsidR="00F663B4" w:rsidRDefault="00F663B4" w:rsidP="00F663B4">
      <w:pPr>
        <w:jc w:val="center"/>
      </w:pPr>
    </w:p>
    <w:p w:rsidR="00F663B4" w:rsidRDefault="00F663B4" w:rsidP="00F663B4">
      <w:pPr>
        <w:jc w:val="center"/>
        <w:sectPr w:rsidR="00F663B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sectPr>
      </w:pPr>
    </w:p>
    <w:p w:rsidR="00F663B4" w:rsidRDefault="00F663B4" w:rsidP="00F663B4">
      <w:pPr>
        <w:pStyle w:val="AbstractTitle"/>
      </w:pPr>
      <w:r>
        <w:lastRenderedPageBreak/>
        <w:t>Abstract</w:t>
      </w:r>
    </w:p>
    <w:p w:rsidR="00F663B4" w:rsidRDefault="00D36D32" w:rsidP="00F663B4">
      <w:pPr>
        <w:pStyle w:val="AbstractBody"/>
      </w:pPr>
      <w:r>
        <w:t>The abstract will talk about the project as a whole in no more than 150 words.</w:t>
      </w:r>
    </w:p>
    <w:p w:rsidR="00F663B4" w:rsidRDefault="00210F20" w:rsidP="00F663B4">
      <w:pPr>
        <w:pStyle w:val="Heading1"/>
      </w:pPr>
      <w:r>
        <w:t>Introduction</w:t>
      </w:r>
    </w:p>
    <w:p w:rsidR="00C4147F" w:rsidRDefault="00C4147F" w:rsidP="00C4147F">
      <w:r>
        <w:t xml:space="preserve">A line following robot is a simple robot design that uses sensors to make small adjustments to the motors in order to follow a line on an opposite contrast surface.  This line following robot happens to read a black line on a white surface, as seen in </w:t>
      </w:r>
      <w:fldSimple w:instr=" REF _Ref291206140 ">
        <w:r>
          <w:t>Figure 1</w:t>
        </w:r>
      </w:fldSimple>
      <w:r>
        <w:t xml:space="preserve">.  This line following robot aims to achieve a high speed, low error, and low cost solution to following any line laid out by a user.  </w:t>
      </w:r>
    </w:p>
    <w:p w:rsidR="00C4147F" w:rsidRDefault="00C4147F" w:rsidP="00C4147F">
      <w:r>
        <w:rPr>
          <w:noProof/>
        </w:rPr>
        <mc:AlternateContent>
          <mc:Choice Requires="wpg">
            <w:drawing>
              <wp:anchor distT="0" distB="0" distL="114300" distR="114300" simplePos="0" relativeHeight="251661312" behindDoc="0" locked="0" layoutInCell="1" allowOverlap="1" wp14:anchorId="13F52DDB" wp14:editId="3FECE17B">
                <wp:simplePos x="0" y="0"/>
                <wp:positionH relativeFrom="column">
                  <wp:posOffset>17775</wp:posOffset>
                </wp:positionH>
                <wp:positionV relativeFrom="paragraph">
                  <wp:posOffset>95883</wp:posOffset>
                </wp:positionV>
                <wp:extent cx="2743200" cy="2421899"/>
                <wp:effectExtent l="0" t="0" r="0" b="0"/>
                <wp:wrapSquare wrapText="bothSides"/>
                <wp:docPr id="1" name="Group 3"/>
                <wp:cNvGraphicFramePr/>
                <a:graphic xmlns:a="http://schemas.openxmlformats.org/drawingml/2006/main">
                  <a:graphicData uri="http://schemas.microsoft.com/office/word/2010/wordprocessingGroup">
                    <wpg:wgp>
                      <wpg:cNvGrpSpPr/>
                      <wpg:grpSpPr>
                        <a:xfrm>
                          <a:off x="0" y="0"/>
                          <a:ext cx="2743200" cy="2421899"/>
                          <a:chOff x="0" y="0"/>
                          <a:chExt cx="2743200" cy="2421899"/>
                        </a:xfrm>
                      </wpg:grpSpPr>
                      <pic:pic xmlns:pic="http://schemas.openxmlformats.org/drawingml/2006/picture">
                        <pic:nvPicPr>
                          <pic:cNvPr id="2" name="Picture 1"/>
                          <pic:cNvPicPr>
                            <a:picLocks noChangeAspect="1"/>
                          </pic:cNvPicPr>
                        </pic:nvPicPr>
                        <pic:blipFill>
                          <a:blip r:embed="rId16"/>
                          <a:stretch>
                            <a:fillRect/>
                          </a:stretch>
                        </pic:blipFill>
                        <pic:spPr>
                          <a:xfrm>
                            <a:off x="0" y="0"/>
                            <a:ext cx="2743200" cy="2057089"/>
                          </a:xfrm>
                          <a:prstGeom prst="rect">
                            <a:avLst/>
                          </a:prstGeom>
                          <a:noFill/>
                          <a:ln>
                            <a:noFill/>
                            <a:prstDash/>
                          </a:ln>
                        </pic:spPr>
                      </pic:pic>
                      <wps:wsp>
                        <wps:cNvPr id="3" name="Text Box 2"/>
                        <wps:cNvSpPr txBox="1"/>
                        <wps:spPr>
                          <a:xfrm>
                            <a:off x="0" y="2112969"/>
                            <a:ext cx="2743200" cy="308930"/>
                          </a:xfrm>
                          <a:prstGeom prst="rect">
                            <a:avLst/>
                          </a:prstGeom>
                        </wps:spPr>
                        <wps:txbx>
                          <w:txbxContent>
                            <w:p w:rsidR="00C4147F" w:rsidRPr="00016E72" w:rsidRDefault="00016E72" w:rsidP="00C4147F">
                              <w:pPr>
                                <w:pStyle w:val="Caption"/>
                                <w:rPr>
                                  <w:noProof/>
                                  <w:sz w:val="20"/>
                                  <w:szCs w:val="20"/>
                                </w:rPr>
                              </w:pPr>
                              <w:r>
                                <w:t xml:space="preserve">Figure </w:t>
                              </w:r>
                              <w:fldSimple w:instr=" SEQ Figure \* ARABIC ">
                                <w:r w:rsidR="006E25EE">
                                  <w:rPr>
                                    <w:noProof/>
                                  </w:rPr>
                                  <w:t>1</w:t>
                                </w:r>
                              </w:fldSimple>
                              <w:r>
                                <w:rPr>
                                  <w:noProof/>
                                  <w:sz w:val="20"/>
                                  <w:szCs w:val="20"/>
                                </w:rPr>
                                <w:t xml:space="preserve"> </w:t>
                              </w:r>
                              <w:r w:rsidR="00C4147F">
                                <w:t>– The line following robot and the track it will be running on.</w:t>
                              </w:r>
                            </w:p>
                          </w:txbxContent>
                        </wps:txbx>
                        <wps:bodyPr vert="horz" wrap="square" lIns="0" tIns="0" rIns="0" bIns="0" anchor="t" anchorCtr="0" compatLnSpc="1"/>
                      </wps:wsp>
                    </wpg:wgp>
                  </a:graphicData>
                </a:graphic>
              </wp:anchor>
            </w:drawing>
          </mc:Choice>
          <mc:Fallback>
            <w:pict>
              <v:group id="Group 3" o:spid="_x0000_s1026" style="position:absolute;left:0;text-align:left;margin-left:1.4pt;margin-top:7.55pt;width:3in;height:190.7pt;z-index:251661312" coordsize="27432,242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205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Bto3AAAAA2gAAAA8AAABkcnMvZG93bnJldi54bWxEj9GKwjAURN8F/yFcwTdNFRHtGmURRPGl&#10;6u4H3G2uadnmpjSx1r83guDjMDNnmNWms5VoqfGlYwWTcQKCOHe6ZKPg92c3WoDwAVlj5ZgUPMjD&#10;Zt3vrTDV7s5nai/BiAhhn6KCIoQ6ldLnBVn0Y1cTR+/qGoshysZI3eA9wm0lp0kylxZLjgsF1rQt&#10;KP+/3KyC5bLd2yybWeeq66P9m5+OJjNKDQfd9xeIQF34hN/tg1YwhdeVeAPk+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gG2jcAAAADaAAAADwAAAAAAAAAAAAAAAACfAgAA&#10;ZHJzL2Rvd25yZXYueG1sUEsFBgAAAAAEAAQA9wAAAIwDAAAAAA==&#10;">
                  <v:imagedata r:id="rId17" o:title=""/>
                  <v:path arrowok="t"/>
                </v:shape>
                <v:shapetype id="_x0000_t202" coordsize="21600,21600" o:spt="202" path="m,l,21600r21600,l21600,xe">
                  <v:stroke joinstyle="miter"/>
                  <v:path gradientshapeok="t" o:connecttype="rect"/>
                </v:shapetype>
                <v:shape id="Text Box 2" o:spid="_x0000_s1028" type="#_x0000_t202" style="position:absolute;top:21129;width:27432;height:3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rsidR="00C4147F" w:rsidRPr="00016E72" w:rsidRDefault="00016E72" w:rsidP="00C4147F">
                        <w:pPr>
                          <w:pStyle w:val="Caption"/>
                          <w:rPr>
                            <w:noProof/>
                            <w:sz w:val="20"/>
                            <w:szCs w:val="20"/>
                          </w:rPr>
                        </w:pPr>
                        <w:r>
                          <w:t xml:space="preserve">Figure </w:t>
                        </w:r>
                        <w:fldSimple w:instr=" SEQ Figure \* ARABIC ">
                          <w:r w:rsidR="006E25EE">
                            <w:rPr>
                              <w:noProof/>
                            </w:rPr>
                            <w:t>1</w:t>
                          </w:r>
                        </w:fldSimple>
                        <w:r>
                          <w:rPr>
                            <w:noProof/>
                            <w:sz w:val="20"/>
                            <w:szCs w:val="20"/>
                          </w:rPr>
                          <w:t xml:space="preserve"> </w:t>
                        </w:r>
                        <w:r w:rsidR="00C4147F">
                          <w:t>– The line following robot and the track it will be running on.</w:t>
                        </w:r>
                      </w:p>
                    </w:txbxContent>
                  </v:textbox>
                </v:shape>
                <w10:wrap type="square"/>
              </v:group>
            </w:pict>
          </mc:Fallback>
        </mc:AlternateContent>
      </w:r>
    </w:p>
    <w:p w:rsidR="00C4147F" w:rsidRDefault="00C4147F" w:rsidP="00C4147F">
      <w:r>
        <w:t xml:space="preserve">This line following robot makes use of a PID controller to follow the line using input from an array of IR led and photodiode pairs.  The design of the hardware was simplified to using many off the shelf components to allow for fast prototyping and a focus on the software related to a PID controller.  In addition, this project aims to introduce learning to the tedious process of manually tuning a PID controller.  </w:t>
      </w:r>
    </w:p>
    <w:p w:rsidR="00C4147F" w:rsidRDefault="00C4147F" w:rsidP="00C4147F"/>
    <w:p w:rsidR="00C4147F" w:rsidRDefault="00C4147F" w:rsidP="00C4147F">
      <w:r>
        <w:t xml:space="preserve">The motivations for having this automatically tunable PID controller are many.  It would allow any speed </w:t>
      </w:r>
      <w:r>
        <w:lastRenderedPageBreak/>
        <w:t xml:space="preserve">motor to be trained without having to rely on manual methods that could take a very long time to learn in a supervised environment.  The automatic method that is purposed here is a semi-supervised method with the user having to lay out the track and specify a start position using a surface consisting of a black line that is long enough to hit all of the sensors.  The robot is designed to stop if it runs off the track at which point the user must manually place the robot back on the track. </w:t>
      </w:r>
    </w:p>
    <w:p w:rsidR="00C4147F" w:rsidRDefault="00C4147F" w:rsidP="00C4147F">
      <w:pPr>
        <w:pStyle w:val="Heading1"/>
      </w:pPr>
      <w:r>
        <w:t>Related Work</w:t>
      </w:r>
    </w:p>
    <w:p w:rsidR="00C4147F" w:rsidRDefault="00C4147F" w:rsidP="00C4147F">
      <w:r>
        <w:t xml:space="preserve">This section talk about the work being done that relates to this project.  There are various methods of line following robots out there.  Many of them are the same, following the time old tradition of using IR led /photodiode pairs to act as the eyes of the robot.  A very recent paper submitted to the ICCAE done by Pakdaman et al. shows the design and implementation of a simple line following robot using just this method.  The benefits of using this design are it is simple, cost effective, and reliable.  Some have improved upon the reliability of the IR led/photodiode pair by using an IR emitter and an IR NPN phototransistor, which are very cheap and more reliable than the original pairing.  Others, like Dupuis and Parizeau, have successfully used cameras.  Each of these sensors has their own advantages and disadvantages. </w:t>
      </w:r>
    </w:p>
    <w:p w:rsidR="00C4147F" w:rsidRDefault="00C4147F" w:rsidP="00C4147F"/>
    <w:p w:rsidR="00C4147F" w:rsidRDefault="00C4147F" w:rsidP="00C4147F">
      <w:r>
        <w:t xml:space="preserve">Most work done on line following robots use a low cost, low power microcontroller to do the job of reading in values from sensors and controlling the motors.  Pakdaman et al. uses this method.  Another method used by some is a transistor method that doesn’t use microcontrollers at all.  This method relies on a hardware only approach to follow the line.  A disadvantage of this is has no method of learning if the implementers would like a better line follower.  </w:t>
      </w:r>
    </w:p>
    <w:p w:rsidR="00C4147F" w:rsidRDefault="00C4147F" w:rsidP="00C4147F"/>
    <w:p w:rsidR="00C4147F" w:rsidRDefault="00C4147F" w:rsidP="00C4147F">
      <w:r>
        <w:t xml:space="preserve">Various control techniques have been used to control the robot to do line following.  The simplest of them is the PID controller.  This method uses a feedback control loop to adjust the turn of the wheels to follow </w:t>
      </w:r>
      <w:r>
        <w:lastRenderedPageBreak/>
        <w:t xml:space="preserve">the line.  For this method, manual tuning must occur to get a good line follower.  Other methods include Collins and Wyeth’s method of using a Cerebellar Network to learn the correct turn from the sensors and Dupuis and Parizeau’s method of genetic programming to evolve a control method.  </w:t>
      </w:r>
    </w:p>
    <w:p w:rsidR="00C4147F" w:rsidRDefault="00C4147F" w:rsidP="00C4147F">
      <w:pPr>
        <w:pStyle w:val="Heading1"/>
      </w:pPr>
      <w:r>
        <w:t>Method</w:t>
      </w:r>
    </w:p>
    <w:p w:rsidR="00C4147F" w:rsidRDefault="00C4147F" w:rsidP="00C4147F">
      <w:r>
        <w:t xml:space="preserve">This section focuses on the implementation of the line following robot.  It consists of the hardware design description, PID controller, and the PID learning algorithm.  </w:t>
      </w:r>
    </w:p>
    <w:p w:rsidR="00C4147F" w:rsidRDefault="00C4147F" w:rsidP="00C4147F">
      <w:pPr>
        <w:pStyle w:val="Heading20"/>
      </w:pPr>
      <w:r>
        <w:t>Hardware</w:t>
      </w:r>
    </w:p>
    <w:p w:rsidR="00C4147F" w:rsidRDefault="00C4147F" w:rsidP="00C4147F">
      <w:r>
        <w:t>This section discusses the hardware used to make the line following robot.  The focus of this section is on the design decisions made while constructing the robot such as what parts were used in creation of the robot including sensors, microcontroller (MCU), Wireless Command and Reporting, Power, and Motors.  It will also cover some of the hardware limitations and the cost of the robot.</w:t>
      </w:r>
    </w:p>
    <w:p w:rsidR="00C4147F" w:rsidRDefault="00C4147F" w:rsidP="00C4147F"/>
    <w:p w:rsidR="00C4147F" w:rsidRDefault="00C4147F" w:rsidP="00C4147F">
      <w:pPr>
        <w:pStyle w:val="Heading30"/>
      </w:pPr>
      <w:r>
        <w:t>Chassis</w:t>
      </w:r>
    </w:p>
    <w:p w:rsidR="00C4147F" w:rsidRDefault="006615E0" w:rsidP="00C4147F">
      <w:r>
        <w:rPr>
          <w:noProof/>
        </w:rPr>
        <mc:AlternateContent>
          <mc:Choice Requires="wpg">
            <w:drawing>
              <wp:anchor distT="0" distB="0" distL="114300" distR="114300" simplePos="0" relativeHeight="251672576" behindDoc="0" locked="0" layoutInCell="1" allowOverlap="1" wp14:anchorId="5B4984D5" wp14:editId="2E79D924">
                <wp:simplePos x="0" y="0"/>
                <wp:positionH relativeFrom="column">
                  <wp:posOffset>3698240</wp:posOffset>
                </wp:positionH>
                <wp:positionV relativeFrom="paragraph">
                  <wp:posOffset>169545</wp:posOffset>
                </wp:positionV>
                <wp:extent cx="1812290" cy="1213485"/>
                <wp:effectExtent l="0" t="0" r="0" b="5715"/>
                <wp:wrapTopAndBottom/>
                <wp:docPr id="16" name="Group 16"/>
                <wp:cNvGraphicFramePr/>
                <a:graphic xmlns:a="http://schemas.openxmlformats.org/drawingml/2006/main">
                  <a:graphicData uri="http://schemas.microsoft.com/office/word/2010/wordprocessingGroup">
                    <wpg:wgp>
                      <wpg:cNvGrpSpPr/>
                      <wpg:grpSpPr>
                        <a:xfrm>
                          <a:off x="0" y="0"/>
                          <a:ext cx="1812290" cy="1213485"/>
                          <a:chOff x="0" y="0"/>
                          <a:chExt cx="1812472" cy="1213485"/>
                        </a:xfrm>
                      </wpg:grpSpPr>
                      <pic:pic xmlns:pic="http://schemas.openxmlformats.org/drawingml/2006/picture">
                        <pic:nvPicPr>
                          <pic:cNvPr id="14" name="Picture 14"/>
                          <pic:cNvPicPr>
                            <a:picLocks noChangeAspect="1"/>
                          </pic:cNvPicPr>
                        </pic:nvPicPr>
                        <pic:blipFill rotWithShape="1">
                          <a:blip r:embed="rId18" cstate="print">
                            <a:extLst>
                              <a:ext uri="{28A0092B-C50C-407E-A947-70E740481C1C}">
                                <a14:useLocalDpi xmlns:a14="http://schemas.microsoft.com/office/drawing/2010/main" val="0"/>
                              </a:ext>
                            </a:extLst>
                          </a:blip>
                          <a:srcRect l="50432" t="55020" r="40203" b="18083"/>
                          <a:stretch/>
                        </pic:blipFill>
                        <pic:spPr bwMode="auto">
                          <a:xfrm rot="5400000">
                            <a:off x="457200" y="-457200"/>
                            <a:ext cx="898071" cy="1812472"/>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946785"/>
                            <a:ext cx="1812290" cy="266700"/>
                          </a:xfrm>
                          <a:prstGeom prst="rect">
                            <a:avLst/>
                          </a:prstGeom>
                          <a:solidFill>
                            <a:prstClr val="white"/>
                          </a:solidFill>
                          <a:ln>
                            <a:noFill/>
                          </a:ln>
                          <a:effectLst/>
                        </wps:spPr>
                        <wps:txbx>
                          <w:txbxContent>
                            <w:p w:rsidR="002B4A29" w:rsidRPr="005A6AE9" w:rsidRDefault="002B4A29" w:rsidP="002B4A29">
                              <w:pPr>
                                <w:pStyle w:val="Caption"/>
                                <w:rPr>
                                  <w:noProof/>
                                  <w:sz w:val="20"/>
                                  <w:szCs w:val="20"/>
                                </w:rPr>
                              </w:pPr>
                              <w:bookmarkStart w:id="0" w:name="_Ref291348160"/>
                              <w:r>
                                <w:t xml:space="preserve">Figure </w:t>
                              </w:r>
                              <w:fldSimple w:instr=" SEQ Figure \* ARABIC ">
                                <w:r w:rsidR="006E25EE">
                                  <w:rPr>
                                    <w:noProof/>
                                  </w:rPr>
                                  <w:t>2</w:t>
                                </w:r>
                              </w:fldSimple>
                              <w:bookmarkEnd w:id="0"/>
                              <w:r>
                                <w:t xml:space="preserve"> - Pololu QTR-8 Sensor 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9" style="position:absolute;left:0;text-align:left;margin-left:291.2pt;margin-top:13.35pt;width:142.7pt;height:95.55pt;z-index:251672576" coordsize="18124,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">
                <v:shape id="Picture 14" o:spid="_x0000_s1030" type="#_x0000_t75" style="position:absolute;left:4572;top:-4572;width:8980;height:18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bb6DDAAAA2wAAAA8AAABkcnMvZG93bnJldi54bWxEj9FqwkAQRd+F/sMyhb7ppjZIia4igtKX&#10;CtF8wDQ7JtHs7Da7Nenfu4Lg2wz3njt3FqvBtOJKnW8sK3ifJCCIS6sbrhQUx+34E4QPyBpby6Tg&#10;nzysli+jBWba9pzT9RAqEUPYZ6igDsFlUvqyJoN+Yh1x1E62Mxji2lVSd9jHcNPKaZLMpMGG44Ua&#10;HW1qKi+HPxNr/GzOH65vf3c633+7dWqneZEq9fY6rOcgAg3haX7QXzpyKdx/iQP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FtvoMMAAADbAAAADwAAAAAAAAAAAAAAAACf&#10;AgAAZHJzL2Rvd25yZXYueG1sUEsFBgAAAAAEAAQA9wAAAI8DAAAAAA==&#10;">
                  <v:imagedata r:id="rId19" o:title="" croptop="36058f" cropbottom="11851f" cropleft="33051f" cropright="26347f"/>
                  <v:path arrowok="t"/>
                </v:shape>
                <v:shape id="Text Box 15" o:spid="_x0000_s1031" type="#_x0000_t202" style="position:absolute;top:9467;width:181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2B4A29" w:rsidRPr="005A6AE9" w:rsidRDefault="002B4A29" w:rsidP="002B4A29">
                        <w:pPr>
                          <w:pStyle w:val="Caption"/>
                          <w:rPr>
                            <w:noProof/>
                            <w:sz w:val="20"/>
                            <w:szCs w:val="20"/>
                          </w:rPr>
                        </w:pPr>
                        <w:bookmarkStart w:id="1" w:name="_Ref291348160"/>
                        <w:r>
                          <w:t xml:space="preserve">Figure </w:t>
                        </w:r>
                        <w:fldSimple w:instr=" SEQ Figure \* ARABIC ">
                          <w:r w:rsidR="006E25EE">
                            <w:rPr>
                              <w:noProof/>
                            </w:rPr>
                            <w:t>2</w:t>
                          </w:r>
                        </w:fldSimple>
                        <w:bookmarkEnd w:id="1"/>
                        <w:r>
                          <w:t xml:space="preserve"> - Pololu QTR-8 Sensor Array</w:t>
                        </w:r>
                      </w:p>
                    </w:txbxContent>
                  </v:textbox>
                </v:shape>
                <w10:wrap type="topAndBottom"/>
              </v:group>
            </w:pict>
          </mc:Fallback>
        </mc:AlternateContent>
      </w:r>
      <w:r w:rsidR="00C4147F">
        <w:t>As discussed in the related work, many line following robots are small RC car like robots.  They can have 2 or more wheels.  The smaller and lighter the robot the more speed the robot will have.  The body of the line following robot will consist of a Pololu 5" Robot Chassis RRC04A Solid Blue base with a Pololu 3pi Expansion Kit without Cutouts – Black mounted to it 1.5” above.  The expansion kit is essentially a prototyping board the same dimensions as the base.  This chassis allows for the most flexibility to design the rest of the robot and is very light weight.  Additionally, the base comes with cutouts for the wheels and many predrilled holes.  This design does limit the amount of wheels to 2, but given the light weight design 2 wheels should be sufficient.  Since the robot is using only 2 wheels, a Pololu Ball Caster with 3/8" Metal Ball will be used with a counter weight to keep the robot balanced.  The ball will just roll as it makes contact with the surface.</w:t>
      </w:r>
    </w:p>
    <w:p w:rsidR="00C4147F" w:rsidRDefault="00C4147F" w:rsidP="00C4147F"/>
    <w:p w:rsidR="00C4147F" w:rsidRDefault="00C4147F" w:rsidP="00C4147F">
      <w:pPr>
        <w:pStyle w:val="Heading30"/>
      </w:pPr>
      <w:r>
        <w:t>Sensors</w:t>
      </w:r>
    </w:p>
    <w:p w:rsidR="00C4147F" w:rsidRDefault="00C4147F" w:rsidP="00C4147F">
      <w:r>
        <w:t xml:space="preserve">As discussed in the related work, many line following robots simply use some form of an IR led and a Photodiode used to measure the reflectance from the surface directly below the robot.  This combination will output a voltage based on the level of reflectance from the surface.  This voltage will be close to zero on a white surface and close to the voltage of the input source on a black surface.  A very important choice that needs to be made is how many IR led and Photodiode pairs (sensors) will be used.  This is mainly dependent on the size of the robot and the </w:t>
      </w:r>
      <w:r>
        <w:lastRenderedPageBreak/>
        <w:t xml:space="preserve">width of the tape.  Ideally, the amount of sensors is as many as possible to spread across the width of the robot without the sensors interfering with each other.  Since the track is made using 0.75” inch electrical tape, see </w:t>
      </w:r>
      <w:fldSimple w:instr=" REF _Ref291206140 ">
        <w:r>
          <w:t>Figure 1</w:t>
        </w:r>
      </w:fldSimple>
      <w:r>
        <w:t>, the ideal width is smaller than the tape.  This way more than one sensor would be able to see the tape at a time.  Also, the sensor array shouldn’t be much longer than the robot which is 5 inches.  Given these specifications, the ideal amount of sensors is 8 or at the worst 6.</w:t>
      </w:r>
    </w:p>
    <w:p w:rsidR="00C4147F" w:rsidRDefault="00C4147F" w:rsidP="00C4147F"/>
    <w:p w:rsidR="002B4A29" w:rsidRDefault="00C4147F" w:rsidP="00C4147F">
      <w:r>
        <w:t>With these specifications in mind, there are two easy choices for the sensor array the Pololu QTR-8A Reflectance Sensor Array</w:t>
      </w:r>
      <w:r w:rsidR="005A0CBD">
        <w:t xml:space="preserve">, shown in </w:t>
      </w:r>
      <w:r w:rsidR="005A0CBD">
        <w:fldChar w:fldCharType="begin"/>
      </w:r>
      <w:r w:rsidR="005A0CBD">
        <w:instrText xml:space="preserve"> REF _Ref291348160 \h </w:instrText>
      </w:r>
      <w:r w:rsidR="005A0CBD">
        <w:fldChar w:fldCharType="separate"/>
      </w:r>
      <w:r w:rsidR="005A0CBD">
        <w:t xml:space="preserve">Figure </w:t>
      </w:r>
      <w:r w:rsidR="005A0CBD">
        <w:rPr>
          <w:noProof/>
        </w:rPr>
        <w:t>2</w:t>
      </w:r>
      <w:r w:rsidR="005A0CBD">
        <w:fldChar w:fldCharType="end"/>
      </w:r>
      <w:r w:rsidR="005A0CBD">
        <w:t>,</w:t>
      </w:r>
      <w:r>
        <w:t xml:space="preserve"> and Pololu QTR-8RC Reflectance Sensor Array.  With a good price point of only 15 dollars each, both are very good choices.  The QTR-8 comes with 8 IR/Photodiode pairs and can be run at either 5 or 3.3 volts, very common voltage ratings.  The spacing between each sensor is 0.375 inches.  This falls in line with the required specifications.  The only difference between them is the RC can be hooked up to any digital I/O and the A must be hooked up to an analog input only.  Since either of them are good choices the choice of the MCU will determine, which sensor array will be chosen based on the number of analog inputs.</w:t>
      </w:r>
    </w:p>
    <w:p w:rsidR="00C4147F" w:rsidRDefault="00C4147F" w:rsidP="00C4147F">
      <w:pPr>
        <w:pStyle w:val="Heading30"/>
      </w:pPr>
      <w:r>
        <w:t>Motors</w:t>
      </w:r>
    </w:p>
    <w:p w:rsidR="00C4147F" w:rsidRDefault="00C4147F" w:rsidP="00C4147F">
      <w:r>
        <w:t xml:space="preserve">The motors are a very important since they will be the driving force propelling the robot forward.  An important goal of this project is to create a line following robot that is very fast.  Therefore, a variety of motors were researched from Pololu.  All of these motors have a voltage rating of 6 volts, but will work with any voltages between 3 and 9 volts. So, they are compatible with the already chosen sensor array.  Additionaly, these motors are small 0.94" x 0.39" x 0.47" and 0.35 oz. The first of which is a 50:1 Micro Metal Gearmotor HP with Extended Motor Shaft.  This motor is very fast with 625 RPM, they use 100 mA when free running and 1.6 A at stall.  This motor has 15 oz-in of torque. The second is a 50:1 Micro Metal Gearmotor with Extended Motor Shaft.  This motor is much slower than the previous with only 250 RPM, but they use just 40 mA when free running and 360 mA at stall. This motor has 6 oz-in of torque. The last  motor reviewed is a 100:1 Micro Metal Gearmotor with Extended Motor Shaft.  This motor is the slowest of the motors reviewed with 120 RPM, </w:t>
      </w:r>
      <w:r>
        <w:lastRenderedPageBreak/>
        <w:t>they use 40 mA when free running and 360 mA at stall.  This motor has 10 oz-in of torque. Although, they are the slowest they provide more torque than the 50:1 standard motors.  The ideal choice is the 50:1 HP motors because it meets our specifications better than the others, but it requires a power source that can provide up to 3.2 A if the wheels stall, and a MCU that can output at least 100mA and up to 1.6 A per motor.  Since Pololu offers brackets and wheels that will fit any of the motors reviewed, the wheels for the line following robot were chosen to be a pair Pololu Wheels which are 42x19mm and the pair of brackets chosen were the Pololu Micro Metal Gearmotor Bracket Extended.</w:t>
      </w:r>
    </w:p>
    <w:p w:rsidR="00C4147F" w:rsidRDefault="00C4147F" w:rsidP="00C4147F"/>
    <w:p w:rsidR="00C4147F" w:rsidRDefault="00C4147F" w:rsidP="00C4147F">
      <w:pPr>
        <w:pStyle w:val="Heading30"/>
      </w:pPr>
      <w:r>
        <w:t>Robot Controller</w:t>
      </w:r>
    </w:p>
    <w:p w:rsidR="00C4147F" w:rsidRDefault="003444F5" w:rsidP="00C4147F">
      <w:r>
        <w:rPr>
          <w:noProof/>
          <w:sz w:val="18"/>
        </w:rPr>
        <mc:AlternateContent>
          <mc:Choice Requires="wpg">
            <w:drawing>
              <wp:anchor distT="0" distB="0" distL="114300" distR="114300" simplePos="0" relativeHeight="251663360" behindDoc="0" locked="0" layoutInCell="1" allowOverlap="1" wp14:anchorId="76B3DE91" wp14:editId="6D6E62D3">
                <wp:simplePos x="0" y="0"/>
                <wp:positionH relativeFrom="column">
                  <wp:posOffset>3542665</wp:posOffset>
                </wp:positionH>
                <wp:positionV relativeFrom="paragraph">
                  <wp:posOffset>1261110</wp:posOffset>
                </wp:positionV>
                <wp:extent cx="2143125" cy="1428115"/>
                <wp:effectExtent l="0" t="0" r="0" b="0"/>
                <wp:wrapTopAndBottom/>
                <wp:docPr id="4" name="Group 10"/>
                <wp:cNvGraphicFramePr/>
                <a:graphic xmlns:a="http://schemas.openxmlformats.org/drawingml/2006/main">
                  <a:graphicData uri="http://schemas.microsoft.com/office/word/2010/wordprocessingGroup">
                    <wpg:wgp>
                      <wpg:cNvGrpSpPr/>
                      <wpg:grpSpPr>
                        <a:xfrm>
                          <a:off x="0" y="0"/>
                          <a:ext cx="2143125" cy="1428115"/>
                          <a:chOff x="-484652" y="-157570"/>
                          <a:chExt cx="1883664" cy="1429837"/>
                        </a:xfrm>
                      </wpg:grpSpPr>
                      <wps:wsp>
                        <wps:cNvPr id="5" name="Text Box 6"/>
                        <wps:cNvSpPr txBox="1"/>
                        <wps:spPr>
                          <a:xfrm>
                            <a:off x="-484652" y="1095405"/>
                            <a:ext cx="1883664" cy="176862"/>
                          </a:xfrm>
                          <a:prstGeom prst="rect">
                            <a:avLst/>
                          </a:prstGeom>
                        </wps:spPr>
                        <wps:txbx>
                          <w:txbxContent>
                            <w:p w:rsidR="002F409A" w:rsidRDefault="00CE469B" w:rsidP="002F409A">
                              <w:pPr>
                                <w:pStyle w:val="Caption"/>
                              </w:pPr>
                              <w:bookmarkStart w:id="2" w:name="_Ref291347293"/>
                              <w:r>
                                <w:t xml:space="preserve">Figure </w:t>
                              </w:r>
                              <w:r>
                                <w:fldChar w:fldCharType="begin"/>
                              </w:r>
                              <w:r>
                                <w:instrText xml:space="preserve"> SEQ Figure \* ARABIC </w:instrText>
                              </w:r>
                              <w:r>
                                <w:fldChar w:fldCharType="separate"/>
                              </w:r>
                              <w:r w:rsidR="006E25EE">
                                <w:rPr>
                                  <w:noProof/>
                                </w:rPr>
                                <w:t>4</w:t>
                              </w:r>
                              <w:r>
                                <w:fldChar w:fldCharType="end"/>
                              </w:r>
                              <w:bookmarkEnd w:id="2"/>
                              <w:r>
                                <w:t xml:space="preserve"> –</w:t>
                              </w:r>
                              <w:r w:rsidR="002F409A">
                                <w:t xml:space="preserve"> Voltage Regulator</w:t>
                              </w:r>
                            </w:p>
                          </w:txbxContent>
                        </wps:txbx>
                        <wps:bodyPr vert="horz" wrap="square" lIns="0" tIns="0" rIns="0" bIns="0" anchor="t" anchorCtr="0" compatLnSpc="1">
                          <a:noAutofit/>
                        </wps:bodyPr>
                      </wps:wsp>
                      <pic:pic xmlns:pic="http://schemas.openxmlformats.org/drawingml/2006/picture">
                        <pic:nvPicPr>
                          <pic:cNvPr id="6" name="Picture 9"/>
                          <pic:cNvPicPr>
                            <a:picLocks noChangeAspect="1"/>
                          </pic:cNvPicPr>
                        </pic:nvPicPr>
                        <pic:blipFill>
                          <a:blip r:embed="rId20"/>
                          <a:srcRect l="35064" r="38209" b="73389"/>
                          <a:stretch>
                            <a:fillRect/>
                          </a:stretch>
                        </pic:blipFill>
                        <pic:spPr>
                          <a:xfrm>
                            <a:off x="-484652" y="-157570"/>
                            <a:ext cx="1509390" cy="1065221"/>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id="Group 10" o:spid="_x0000_s1032" style="position:absolute;left:0;text-align:left;margin-left:278.95pt;margin-top:99.3pt;width:168.75pt;height:112.45pt;z-index:251663360;mso-width-relative:margin;mso-height-relative:margin" coordorigin="-4846,-1575" coordsize="18836,14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">
                <v:shape id="Text Box 6" o:spid="_x0000_s1033" type="#_x0000_t202" style="position:absolute;left:-4846;top:10954;width:18836;height:1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2F409A" w:rsidRDefault="00CE469B" w:rsidP="002F409A">
                        <w:pPr>
                          <w:pStyle w:val="Caption"/>
                        </w:pPr>
                        <w:bookmarkStart w:id="3" w:name="_Ref291347293"/>
                        <w:r>
                          <w:t xml:space="preserve">Figure </w:t>
                        </w:r>
                        <w:r>
                          <w:fldChar w:fldCharType="begin"/>
                        </w:r>
                        <w:r>
                          <w:instrText xml:space="preserve"> SEQ Figure \* ARABIC </w:instrText>
                        </w:r>
                        <w:r>
                          <w:fldChar w:fldCharType="separate"/>
                        </w:r>
                        <w:r w:rsidR="006E25EE">
                          <w:rPr>
                            <w:noProof/>
                          </w:rPr>
                          <w:t>4</w:t>
                        </w:r>
                        <w:r>
                          <w:fldChar w:fldCharType="end"/>
                        </w:r>
                        <w:bookmarkEnd w:id="3"/>
                        <w:r>
                          <w:t xml:space="preserve"> –</w:t>
                        </w:r>
                        <w:r w:rsidR="002F409A">
                          <w:t xml:space="preserve"> Voltage Regulator</w:t>
                        </w:r>
                      </w:p>
                    </w:txbxContent>
                  </v:textbox>
                </v:shape>
                <v:shape id="Picture 9" o:spid="_x0000_s1034" type="#_x0000_t75" style="position:absolute;left:-4846;top:-1575;width:15093;height:10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wnDBAAAA2gAAAA8AAABkcnMvZG93bnJldi54bWxEj8tqwzAQRfeF/IOYQHeN7FJC6kQJpg9w&#10;l7Wz6HKwJrYSa2Qs1Xb+PioUsrzcx+HuDrPtxEiDN44VpKsEBHHttOFGwbH6fNqA8AFZY+eYFFzJ&#10;w2G/eNhhpt3E3zSWoRFxhH2GCtoQ+kxKX7dk0a9cTxy9kxsshiiHRuoBpzhuO/mcJGtp0XAktNjT&#10;W0v1pfy1EWJS8+VzPVfnshg/fl706/sYlHpczvkWRKA53MP/7UIrWMPflXgD5P4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wnDBAAAA2gAAAA8AAAAAAAAAAAAAAAAAnwIA&#10;AGRycy9kb3ducmV2LnhtbFBLBQYAAAAABAAEAPcAAACNAwAAAAA=&#10;">
                  <v:imagedata r:id="rId21" o:title="" cropbottom="48096f" cropleft="22980f" cropright="25041f"/>
                  <v:path arrowok="t"/>
                </v:shape>
                <w10:wrap type="topAndBottom"/>
              </v:group>
            </w:pict>
          </mc:Fallback>
        </mc:AlternateContent>
      </w:r>
      <w:r w:rsidR="00C4147F">
        <w:t>With the sensors and motors chosen, the next choice is what will receive the input from the sensors and use this data to drive our motors to achieve the goal of line following.  The Pololu Baby Orangutan B-328P was chosen as our robot controller</w:t>
      </w:r>
      <w:r w:rsidR="00495D48">
        <w:t xml:space="preserve">, shown in </w:t>
      </w:r>
      <w:r w:rsidR="00495D48">
        <w:fldChar w:fldCharType="begin"/>
      </w:r>
      <w:r w:rsidR="00495D48">
        <w:instrText xml:space="preserve"> REF _Ref291347510 \h </w:instrText>
      </w:r>
      <w:r w:rsidR="00495D48">
        <w:fldChar w:fldCharType="separate"/>
      </w:r>
      <w:r w:rsidR="00495D48">
        <w:t xml:space="preserve">Figure </w:t>
      </w:r>
      <w:r w:rsidR="00495D48">
        <w:rPr>
          <w:noProof/>
        </w:rPr>
        <w:t>3</w:t>
      </w:r>
      <w:r w:rsidR="00495D48">
        <w:fldChar w:fldCharType="end"/>
      </w:r>
      <w:r w:rsidR="00C4147F">
        <w:t xml:space="preserve">.  This decision was based on the fact that this robot controller uses an 8-bit Atmega328p microcontroller in a 24-pin form factor complete with headers for an easy to manage prototyping environment, which is ideal given that a prototyping board is being used. The Atmeg328p comes with the ability to drive two independent motors with a continuous current supply of 1 Amp per motor with a peak current at 3 Amps per motor.  This falls in line with any motor that was discussed.  Therefore, the 50:1 motors will be used since they provide the most stable prototyping environment with medium velocity.  In addition, this MCU comes with 8 analog inputs, which is exactly how many we need for the 8 sensor inputs.  Therefore, the QTR8-A sensor array </w:t>
      </w:r>
      <w:r w:rsidR="00C4147F">
        <w:lastRenderedPageBreak/>
        <w:t>will be used.  Also, the recommended input voltage is between 5 – 13.5 volts.</w:t>
      </w:r>
    </w:p>
    <w:p w:rsidR="002A4498" w:rsidRDefault="002A4498" w:rsidP="00C4147F"/>
    <w:p w:rsidR="00C4147F" w:rsidRDefault="00C4147F" w:rsidP="00C4147F">
      <w:pPr>
        <w:pStyle w:val="Heading30"/>
      </w:pPr>
      <w:r>
        <w:t>Power</w:t>
      </w:r>
    </w:p>
    <w:p w:rsidR="00C4147F" w:rsidRDefault="00C4147F" w:rsidP="00C4147F">
      <w:r>
        <w:t>In order to power these devices, a power supply must be chosen.  Additionally, the voltage must be regulated using a voltage regulator.  This insures no spikes from a battery will cripple any of the components.  Since all of the components have support for an input of 5 volts, 5 volts is used as the voltage for the robot.  The LT1963ET voltage regulator from linear technologies is used to do the job of regulating the voltage</w:t>
      </w:r>
      <w:r w:rsidR="00CE469B">
        <w:t xml:space="preserve">, the schematic is shown in </w:t>
      </w:r>
      <w:r w:rsidR="00EA2D9B">
        <w:fldChar w:fldCharType="begin"/>
      </w:r>
      <w:r w:rsidR="00EA2D9B">
        <w:instrText xml:space="preserve"> REF _Ref291347293 \h </w:instrText>
      </w:r>
      <w:r w:rsidR="00EA2D9B">
        <w:fldChar w:fldCharType="separate"/>
      </w:r>
      <w:r w:rsidR="00EA2D9B">
        <w:t xml:space="preserve">Figure </w:t>
      </w:r>
      <w:r w:rsidR="00EA2D9B">
        <w:rPr>
          <w:noProof/>
        </w:rPr>
        <w:t>2</w:t>
      </w:r>
      <w:r w:rsidR="00EA2D9B">
        <w:fldChar w:fldCharType="end"/>
      </w:r>
      <w:r>
        <w:t xml:space="preserve">.  It can receive input voltages of </w:t>
      </w:r>
      <w:r>
        <w:rPr>
          <w:rFonts w:cs="Times"/>
        </w:rPr>
        <w:t xml:space="preserve">± </w:t>
      </w:r>
      <w:r>
        <w:t>20 V and supply 1.5 A to the robot at any voltage from 1.21 V to 20 V.  Our ideal choice for a battery is a 9 V, but due to the large supply of current required from the motors a single 9 V cannot be used.  So, instead the robot uses a 12 V Thunder Power Rechargeable Li-Polymer battery with a capacity of 2070 mA/h.  This allows the robot to run for a few hours and a rechargeable battery saves buying new batteries.</w:t>
      </w:r>
    </w:p>
    <w:p w:rsidR="002F409A" w:rsidRDefault="002F409A" w:rsidP="00C4147F"/>
    <w:p w:rsidR="00C4147F" w:rsidRDefault="00C4147F" w:rsidP="00C4147F">
      <w:pPr>
        <w:pStyle w:val="Heading30"/>
      </w:pPr>
      <w:r>
        <w:t>Wireless Command and Reporting</w:t>
      </w:r>
    </w:p>
    <w:p w:rsidR="00C4147F" w:rsidRDefault="00523BD2" w:rsidP="00C4147F">
      <w:r>
        <w:rPr>
          <w:noProof/>
        </w:rPr>
        <mc:AlternateContent>
          <mc:Choice Requires="wpg">
            <w:drawing>
              <wp:anchor distT="0" distB="0" distL="114300" distR="114300" simplePos="0" relativeHeight="251676672" behindDoc="0" locked="0" layoutInCell="1" allowOverlap="1">
                <wp:simplePos x="0" y="0"/>
                <wp:positionH relativeFrom="column">
                  <wp:posOffset>-2939143</wp:posOffset>
                </wp:positionH>
                <wp:positionV relativeFrom="paragraph">
                  <wp:posOffset>3325132</wp:posOffset>
                </wp:positionV>
                <wp:extent cx="2179864" cy="2945130"/>
                <wp:effectExtent l="0" t="0" r="0" b="7620"/>
                <wp:wrapTopAndBottom/>
                <wp:docPr id="21" name="Group 21"/>
                <wp:cNvGraphicFramePr/>
                <a:graphic xmlns:a="http://schemas.openxmlformats.org/drawingml/2006/main">
                  <a:graphicData uri="http://schemas.microsoft.com/office/word/2010/wordprocessingGroup">
                    <wpg:wgp>
                      <wpg:cNvGrpSpPr/>
                      <wpg:grpSpPr>
                        <a:xfrm>
                          <a:off x="0" y="0"/>
                          <a:ext cx="2179864" cy="2945130"/>
                          <a:chOff x="0" y="0"/>
                          <a:chExt cx="2179864" cy="2945130"/>
                        </a:xfrm>
                      </wpg:grpSpPr>
                      <pic:pic xmlns:pic="http://schemas.openxmlformats.org/drawingml/2006/picture">
                        <pic:nvPicPr>
                          <pic:cNvPr id="17" name="Picture 17"/>
                          <pic:cNvPicPr>
                            <a:picLocks noChangeAspect="1"/>
                          </pic:cNvPicPr>
                        </pic:nvPicPr>
                        <pic:blipFill rotWithShape="1">
                          <a:blip r:embed="rId18" cstate="print">
                            <a:extLst>
                              <a:ext uri="{28A0092B-C50C-407E-A947-70E740481C1C}">
                                <a14:useLocalDpi xmlns:a14="http://schemas.microsoft.com/office/drawing/2010/main" val="0"/>
                              </a:ext>
                            </a:extLst>
                          </a:blip>
                          <a:srcRect l="9880" t="46294" r="67181" b="16865"/>
                          <a:stretch/>
                        </pic:blipFill>
                        <pic:spPr bwMode="auto">
                          <a:xfrm>
                            <a:off x="0" y="0"/>
                            <a:ext cx="2179864" cy="2481943"/>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538730"/>
                            <a:ext cx="2178685" cy="406400"/>
                          </a:xfrm>
                          <a:prstGeom prst="rect">
                            <a:avLst/>
                          </a:prstGeom>
                          <a:solidFill>
                            <a:prstClr val="white"/>
                          </a:solidFill>
                          <a:ln>
                            <a:noFill/>
                          </a:ln>
                          <a:effectLst/>
                        </wps:spPr>
                        <wps:txbx>
                          <w:txbxContent>
                            <w:p w:rsidR="006E25EE" w:rsidRPr="00005E4C" w:rsidRDefault="006E25EE" w:rsidP="006E25EE">
                              <w:pPr>
                                <w:pStyle w:val="Caption"/>
                                <w:rPr>
                                  <w:noProof/>
                                  <w:sz w:val="20"/>
                                  <w:szCs w:val="20"/>
                                </w:rPr>
                              </w:pPr>
                              <w:r>
                                <w:t xml:space="preserve">Figure </w:t>
                              </w:r>
                              <w:fldSimple w:instr=" SEQ Figure \* ARABIC ">
                                <w:r>
                                  <w:rPr>
                                    <w:noProof/>
                                  </w:rPr>
                                  <w:t>3</w:t>
                                </w:r>
                              </w:fldSimple>
                              <w:r>
                                <w:t xml:space="preserve"> - Pololu Baby Orangutan B-328P</w:t>
                              </w:r>
                              <w:r w:rsidR="001D493F">
                                <w:t xml:space="preserve"> for full schematic see Appendix A</w:t>
                              </w:r>
                              <w:r w:rsidR="0008776A">
                                <w:t>.</w:t>
                              </w:r>
                              <w:r w:rsidR="001D493F">
                                <w:t xml:space="preserve"> </w:t>
                              </w:r>
                              <w:r w:rsidR="001D493F">
                                <w:fldChar w:fldCharType="begin"/>
                              </w:r>
                              <w:r w:rsidR="001D493F">
                                <w:instrText xml:space="preserve"> REF _Ref291347510 \h </w:instrText>
                              </w:r>
                              <w:r w:rsidR="001D493F">
                                <w:fldChar w:fldCharType="separate"/>
                              </w:r>
                              <w:r w:rsidR="001D493F">
                                <w:t xml:space="preserve">Figure </w:t>
                              </w:r>
                              <w:r w:rsidR="001D493F">
                                <w:rPr>
                                  <w:noProof/>
                                </w:rPr>
                                <w:t>6</w:t>
                              </w:r>
                              <w:r w:rsidR="001D493F">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35" style="position:absolute;left:0;text-align:left;margin-left:-231.45pt;margin-top:261.8pt;width:171.65pt;height:231.9pt;z-index:251676672" coordsize="21798,29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">
                <v:shape id="Picture 17" o:spid="_x0000_s1036" type="#_x0000_t75" style="position:absolute;width:21798;height:24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mfr7EAAAA2wAAAA8AAABkcnMvZG93bnJldi54bWxEj8FqwzAQRO+F/oPYQm+NnILt4EYJaWkh&#10;pxIn/YDF2tjG1spIqu3m66tAILddZubt7Ho7m16M5HxrWcFykYAgrqxuuVbwc/p6WYHwAVljb5kU&#10;/JGH7ebxYY2FthOXNB5DLSKEfYEKmhCGQkpfNWTQL+xAHLWzdQZDXF0ttcMpwk0vX5MkkwZbjhca&#10;HOijoao7/ppIcV166Q7l5/A+2Tz73klbpaNSz0/z7g1EoDnczbf0Xsf6OVx/iQPIz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mfr7EAAAA2wAAAA8AAAAAAAAAAAAAAAAA&#10;nwIAAGRycy9kb3ducmV2LnhtbFBLBQYAAAAABAAEAPcAAACQAwAAAAA=&#10;">
                  <v:imagedata r:id="rId19" o:title="" croptop="30339f" cropbottom="11053f" cropleft="6475f" cropright="44028f"/>
                  <v:path arrowok="t"/>
                </v:shape>
                <v:shape id="Text Box 20" o:spid="_x0000_s1037" type="#_x0000_t202" style="position:absolute;top:25387;width:21786;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6E25EE" w:rsidRPr="00005E4C" w:rsidRDefault="006E25EE" w:rsidP="006E25EE">
                        <w:pPr>
                          <w:pStyle w:val="Caption"/>
                          <w:rPr>
                            <w:noProof/>
                            <w:sz w:val="20"/>
                            <w:szCs w:val="20"/>
                          </w:rPr>
                        </w:pPr>
                        <w:r>
                          <w:t xml:space="preserve">Figure </w:t>
                        </w:r>
                        <w:fldSimple w:instr=" SEQ Figure \* ARABIC ">
                          <w:r>
                            <w:rPr>
                              <w:noProof/>
                            </w:rPr>
                            <w:t>3</w:t>
                          </w:r>
                        </w:fldSimple>
                        <w:r>
                          <w:t xml:space="preserve"> - Pololu Baby Orangutan B-328P</w:t>
                        </w:r>
                        <w:r w:rsidR="001D493F">
                          <w:t xml:space="preserve"> for full schematic see Appendix A</w:t>
                        </w:r>
                        <w:r w:rsidR="0008776A">
                          <w:t>.</w:t>
                        </w:r>
                        <w:r w:rsidR="001D493F">
                          <w:t xml:space="preserve"> </w:t>
                        </w:r>
                        <w:r w:rsidR="001D493F">
                          <w:fldChar w:fldCharType="begin"/>
                        </w:r>
                        <w:r w:rsidR="001D493F">
                          <w:instrText xml:space="preserve"> REF _Ref291347510 \h </w:instrText>
                        </w:r>
                        <w:r w:rsidR="001D493F">
                          <w:fldChar w:fldCharType="separate"/>
                        </w:r>
                        <w:r w:rsidR="001D493F">
                          <w:t xml:space="preserve">Figure </w:t>
                        </w:r>
                        <w:r w:rsidR="001D493F">
                          <w:rPr>
                            <w:noProof/>
                          </w:rPr>
                          <w:t>6</w:t>
                        </w:r>
                        <w:r w:rsidR="001D493F">
                          <w:fldChar w:fldCharType="end"/>
                        </w:r>
                      </w:p>
                    </w:txbxContent>
                  </v:textbox>
                </v:shape>
                <w10:wrap type="topAndBottom"/>
              </v:group>
            </w:pict>
          </mc:Fallback>
        </mc:AlternateContent>
      </w:r>
      <w:r w:rsidR="00C4147F">
        <w:t>The wireless command and reporting feature is an optional feature that helped the debug process and created a more accurate evaluation this robot.  A pair of XBee-PRO 900 extended range modules were used to communicate between a laptop and the robot.  This allowed for on the fly debugging and the reporting of run data including the total error for that lap around the track.  This could also be used to send commands to the robot wirelessly.  Many of the uses of this feature will be discussed further in the evaluation section of this paper.  Unfortunately, these modules only run at 3.3 V and in order to use this module an AnyVolt Micro Universal DC-DC Converter is used to bring the output voltage down to 3.3 V for this part only.  Since this is an optional feature the cost of these parts will be deduced from the total cost to build, but the price will be include for reference.</w:t>
      </w:r>
    </w:p>
    <w:p w:rsidR="00C4147F" w:rsidRDefault="00C4147F" w:rsidP="00C4147F"/>
    <w:p w:rsidR="00C4147F" w:rsidRDefault="00C4147F" w:rsidP="00C4147F">
      <w:pPr>
        <w:pStyle w:val="Heading30"/>
      </w:pPr>
      <w:r>
        <w:t>Cost</w:t>
      </w:r>
    </w:p>
    <w:p w:rsidR="00C4147F" w:rsidRDefault="00C4147F" w:rsidP="00C4147F">
      <w:r>
        <w:lastRenderedPageBreak/>
        <w:t xml:space="preserve">The cost of each of the major components is listed in </w:t>
      </w:r>
      <w:fldSimple w:instr=" REF _Ref291240999 ">
        <w:r>
          <w:t>Table 1</w:t>
        </w:r>
      </w:fldSimple>
      <w:r>
        <w:t xml:space="preserve"> and the optional components are listed in </w:t>
      </w:r>
      <w:fldSimple w:instr=" REF _Ref291241001 ">
        <w:r>
          <w:t>Table 2</w:t>
        </w:r>
      </w:fldSimple>
      <w:r>
        <w:t xml:space="preserve">.  </w:t>
      </w:r>
    </w:p>
    <w:p w:rsidR="00C4147F" w:rsidRDefault="00C4147F" w:rsidP="00C4147F"/>
    <w:tbl>
      <w:tblPr>
        <w:tblW w:w="4664" w:type="dxa"/>
        <w:tblCellMar>
          <w:left w:w="10" w:type="dxa"/>
          <w:right w:w="10" w:type="dxa"/>
        </w:tblCellMar>
        <w:tblLook w:val="0000" w:firstRow="0" w:lastRow="0" w:firstColumn="0" w:lastColumn="0" w:noHBand="0" w:noVBand="0"/>
      </w:tblPr>
      <w:tblGrid>
        <w:gridCol w:w="1998"/>
        <w:gridCol w:w="810"/>
        <w:gridCol w:w="990"/>
        <w:gridCol w:w="866"/>
      </w:tblGrid>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Product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Cost</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Quantity</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Total Price</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Pololu Wheel 42x19mm Pair</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$6.98</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$6.98</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Pololu Micro Metal Gearmotor Bracket Extended Pair</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$4.99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$4.99</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Baby Orangutan B-328 + USB AVR Programmer Combo</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$31.95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$31.95</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Pololu 5" Robot Chassis RRC04A Solid Blue</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$7.95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$7.95</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Pololu Ball Caster with 3/8" Metal Ball</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$2.99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$2.99</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3pi Expansion Kit without Cutouts - Black</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$19.95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$19.95</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LT1963ET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$3.00</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$3.00</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QTR-8A Reflectance Sensor Array</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$14.95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$14.95</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50:1 Micro Metal Gearmotor with Extended Motor Shaft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2</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r>
              <w:t>$33.90</w:t>
            </w:r>
          </w:p>
        </w:tc>
      </w:tr>
      <w:tr w:rsidR="00C4147F" w:rsidTr="00C8763D">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Grand Total</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984CC2">
            <w:pPr>
              <w:keepNext/>
            </w:pPr>
            <w:r>
              <w:t>$126.66</w:t>
            </w:r>
          </w:p>
        </w:tc>
      </w:tr>
    </w:tbl>
    <w:p w:rsidR="00C4147F" w:rsidRDefault="00984CC2" w:rsidP="00801B6A">
      <w:pPr>
        <w:pStyle w:val="Caption"/>
      </w:pPr>
      <w:bookmarkStart w:id="4" w:name="_Ref291240999"/>
      <w:r>
        <w:t xml:space="preserve">Table </w:t>
      </w:r>
      <w:r w:rsidR="00BB2461">
        <w:fldChar w:fldCharType="begin"/>
      </w:r>
      <w:r w:rsidR="00BB2461">
        <w:instrText xml:space="preserve"> SEQ Table \* ARABIC </w:instrText>
      </w:r>
      <w:r w:rsidR="00BB2461">
        <w:fldChar w:fldCharType="separate"/>
      </w:r>
      <w:r>
        <w:rPr>
          <w:noProof/>
        </w:rPr>
        <w:t>1</w:t>
      </w:r>
      <w:r w:rsidR="00BB2461">
        <w:rPr>
          <w:noProof/>
        </w:rPr>
        <w:fldChar w:fldCharType="end"/>
      </w:r>
      <w:bookmarkEnd w:id="4"/>
      <w:r>
        <w:t xml:space="preserve"> –</w:t>
      </w:r>
      <w:r w:rsidR="00C4147F">
        <w:t xml:space="preserve"> Bill of Materials</w:t>
      </w:r>
    </w:p>
    <w:tbl>
      <w:tblPr>
        <w:tblW w:w="4536" w:type="dxa"/>
        <w:tblLayout w:type="fixed"/>
        <w:tblCellMar>
          <w:left w:w="10" w:type="dxa"/>
          <w:right w:w="10" w:type="dxa"/>
        </w:tblCellMar>
        <w:tblLook w:val="0000" w:firstRow="0" w:lastRow="0" w:firstColumn="0" w:lastColumn="0" w:noHBand="0" w:noVBand="0"/>
      </w:tblPr>
      <w:tblGrid>
        <w:gridCol w:w="1729"/>
        <w:gridCol w:w="917"/>
        <w:gridCol w:w="990"/>
        <w:gridCol w:w="900"/>
      </w:tblGrid>
      <w:tr w:rsidR="00C4147F" w:rsidTr="00C8763D">
        <w:tc>
          <w:tcPr>
            <w:tcW w:w="17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C8763D">
            <w:r>
              <w:t>Product</w:t>
            </w:r>
          </w:p>
        </w:tc>
        <w:tc>
          <w:tcPr>
            <w:tcW w:w="9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C8763D">
            <w:r>
              <w:t>Cost</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C8763D">
            <w:r>
              <w:t>Quantity</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C8763D">
            <w:r>
              <w:t>Total Price</w:t>
            </w:r>
          </w:p>
        </w:tc>
      </w:tr>
      <w:tr w:rsidR="00C4147F" w:rsidTr="00C8763D">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AnyVolt Micro Universal DC-DC Converter</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$19.99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$19.99</w:t>
            </w:r>
          </w:p>
        </w:tc>
      </w:tr>
      <w:tr w:rsidR="00C4147F" w:rsidTr="00C8763D">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XBee-PRO 900 extended range module w/ wire antenna</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Verdana" w:eastAsia="Times New Roman" w:hAnsi="Verdana" w:cs="Calibri"/>
                <w:color w:val="000000"/>
                <w:sz w:val="18"/>
                <w:szCs w:val="18"/>
              </w:rPr>
            </w:pPr>
            <w:r>
              <w:rPr>
                <w:rFonts w:ascii="Verdana" w:eastAsia="Times New Roman" w:hAnsi="Verdana" w:cs="Calibri"/>
                <w:color w:val="000000"/>
                <w:sz w:val="18"/>
                <w:szCs w:val="18"/>
              </w:rPr>
              <w:t>$39.00</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$39.00</w:t>
            </w:r>
          </w:p>
        </w:tc>
      </w:tr>
      <w:tr w:rsidR="00C4147F" w:rsidTr="00C8763D">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50:1 Micro Metal Gearmotor HP with Extended Motor Shaft</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$33.90</w:t>
            </w:r>
          </w:p>
        </w:tc>
      </w:tr>
      <w:tr w:rsidR="00C4147F" w:rsidTr="00C8763D">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jc w:val="left"/>
            </w:pPr>
            <w:r>
              <w:t>100:1 Micro Metal Gearmotor with Extended Motor Shaft</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C8763D">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984CC2">
            <w:pPr>
              <w:keepNext/>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$33.90</w:t>
            </w:r>
          </w:p>
        </w:tc>
      </w:tr>
    </w:tbl>
    <w:p w:rsidR="00C4147F" w:rsidRDefault="00984CC2" w:rsidP="00801B6A">
      <w:pPr>
        <w:pStyle w:val="Caption"/>
      </w:pPr>
      <w:bookmarkStart w:id="5" w:name="_Ref291241001"/>
      <w:r>
        <w:t xml:space="preserve">Table </w:t>
      </w:r>
      <w:r w:rsidR="00BB2461">
        <w:fldChar w:fldCharType="begin"/>
      </w:r>
      <w:r w:rsidR="00BB2461">
        <w:instrText xml:space="preserve"> SEQ Table \* ARABIC </w:instrText>
      </w:r>
      <w:r w:rsidR="00BB2461">
        <w:fldChar w:fldCharType="separate"/>
      </w:r>
      <w:r>
        <w:rPr>
          <w:noProof/>
        </w:rPr>
        <w:t>2</w:t>
      </w:r>
      <w:r w:rsidR="00BB2461">
        <w:rPr>
          <w:noProof/>
        </w:rPr>
        <w:fldChar w:fldCharType="end"/>
      </w:r>
      <w:bookmarkEnd w:id="5"/>
      <w:r w:rsidR="00C4147F">
        <w:t xml:space="preserve"> </w:t>
      </w:r>
      <w:r w:rsidR="00801B6A">
        <w:t>–</w:t>
      </w:r>
      <w:r w:rsidR="00C4147F">
        <w:t xml:space="preserve"> Optional and substitute parts </w:t>
      </w:r>
    </w:p>
    <w:p w:rsidR="00C4147F" w:rsidRDefault="001651CE" w:rsidP="00C4147F">
      <w:pPr>
        <w:pStyle w:val="Heading20"/>
      </w:pPr>
      <w:r>
        <w:t>PID controller</w:t>
      </w:r>
    </w:p>
    <w:p w:rsidR="00AE002B" w:rsidRDefault="00AE002B" w:rsidP="00AE002B">
      <w:r>
        <w:t xml:space="preserve">To control our robot, we have decided to use a well know method known as a PID controller. PID stands for Proportional Integral Derivative. A PID controller works based on current error, duration of error and change in error and tries to counter such error in a </w:t>
      </w:r>
      <w:r>
        <w:lastRenderedPageBreak/>
        <w:t>balanced way that results in a smooth accurate tracking. When deciding to use a PID controller, the first thing that must be decided is how to calculate the initial error. For our robot, our error is calculated by checking if each of our sensors is activated (above some threshold.). Specifically, it can be described as:</w:t>
      </w:r>
    </w:p>
    <w:p w:rsidR="00AE002B" w:rsidRDefault="00AE002B" w:rsidP="00AE002B"/>
    <w:p w:rsidR="00AE002B" w:rsidRDefault="00AE002B" w:rsidP="00AE002B">
      <w:pPr>
        <w:rPr>
          <w:sz w:val="16"/>
          <w:szCs w:val="16"/>
        </w:rPr>
      </w:pPr>
      <w:r>
        <w:rPr>
          <w:sz w:val="16"/>
          <w:szCs w:val="16"/>
        </w:rPr>
        <w:t>NUM_LINE_SENSORS = 8</w:t>
      </w:r>
    </w:p>
    <w:p w:rsidR="00AE002B" w:rsidRDefault="00AE002B" w:rsidP="00AE002B">
      <w:pPr>
        <w:rPr>
          <w:sz w:val="16"/>
          <w:szCs w:val="16"/>
        </w:rPr>
      </w:pPr>
      <w:r>
        <w:rPr>
          <w:sz w:val="16"/>
          <w:szCs w:val="16"/>
        </w:rPr>
        <w:t>DESIRED = 0</w:t>
      </w:r>
    </w:p>
    <w:p w:rsidR="00AE002B" w:rsidRDefault="00AE002B" w:rsidP="00AE002B">
      <w:pPr>
        <w:rPr>
          <w:sz w:val="16"/>
          <w:szCs w:val="16"/>
        </w:rPr>
      </w:pPr>
      <w:r>
        <w:rPr>
          <w:sz w:val="16"/>
          <w:szCs w:val="16"/>
        </w:rPr>
        <w:t>for ( i = 0; i &lt; NUM_LINE_SENSORS; i++)</w:t>
      </w:r>
    </w:p>
    <w:p w:rsidR="00AE002B" w:rsidRDefault="00AE002B" w:rsidP="00AE002B">
      <w:pPr>
        <w:rPr>
          <w:sz w:val="16"/>
          <w:szCs w:val="16"/>
        </w:rPr>
      </w:pPr>
      <w:r>
        <w:rPr>
          <w:sz w:val="16"/>
          <w:szCs w:val="16"/>
        </w:rPr>
        <w:t>{</w:t>
      </w:r>
    </w:p>
    <w:p w:rsidR="00AE002B" w:rsidRDefault="00AE002B" w:rsidP="00AE002B">
      <w:pPr>
        <w:rPr>
          <w:sz w:val="16"/>
          <w:szCs w:val="16"/>
        </w:rPr>
      </w:pPr>
      <w:r>
        <w:rPr>
          <w:sz w:val="16"/>
          <w:szCs w:val="16"/>
        </w:rPr>
        <w:tab/>
        <w:t>lineSensor[i] = analogRead(i)</w:t>
      </w:r>
    </w:p>
    <w:p w:rsidR="00AE002B" w:rsidRDefault="00AE002B" w:rsidP="00AE002B">
      <w:pPr>
        <w:rPr>
          <w:sz w:val="16"/>
          <w:szCs w:val="16"/>
        </w:rPr>
      </w:pPr>
      <w:r>
        <w:rPr>
          <w:sz w:val="16"/>
          <w:szCs w:val="16"/>
        </w:rPr>
        <w:tab/>
        <w:t>if (lineSensor[i] &gt; SENSOR_THRESHOLD)</w:t>
      </w:r>
    </w:p>
    <w:p w:rsidR="00AE002B" w:rsidRDefault="00AE002B" w:rsidP="00AE002B">
      <w:pPr>
        <w:rPr>
          <w:sz w:val="16"/>
          <w:szCs w:val="16"/>
        </w:rPr>
      </w:pPr>
      <w:r>
        <w:rPr>
          <w:sz w:val="16"/>
          <w:szCs w:val="16"/>
        </w:rPr>
        <w:tab/>
        <w:t>{</w:t>
      </w:r>
    </w:p>
    <w:p w:rsidR="00AE002B" w:rsidRDefault="00AE002B" w:rsidP="00AE002B">
      <w:pPr>
        <w:rPr>
          <w:sz w:val="16"/>
          <w:szCs w:val="16"/>
        </w:rPr>
      </w:pPr>
      <w:r>
        <w:rPr>
          <w:sz w:val="16"/>
          <w:szCs w:val="16"/>
        </w:rPr>
        <w:tab/>
      </w:r>
      <w:r>
        <w:rPr>
          <w:sz w:val="16"/>
          <w:szCs w:val="16"/>
        </w:rPr>
        <w:tab/>
        <w:t>if (i &lt; NUM_LINE_SENSORS/2)</w:t>
      </w:r>
    </w:p>
    <w:p w:rsidR="00AE002B" w:rsidRDefault="00AE002B" w:rsidP="00AE002B">
      <w:pPr>
        <w:rPr>
          <w:sz w:val="16"/>
          <w:szCs w:val="16"/>
        </w:rPr>
      </w:pPr>
      <w:r>
        <w:rPr>
          <w:sz w:val="16"/>
          <w:szCs w:val="16"/>
        </w:rPr>
        <w:tab/>
      </w:r>
      <w:r>
        <w:rPr>
          <w:sz w:val="16"/>
          <w:szCs w:val="16"/>
        </w:rPr>
        <w:tab/>
        <w:t>{</w:t>
      </w:r>
    </w:p>
    <w:p w:rsidR="00AE002B" w:rsidRDefault="00045A16" w:rsidP="00AE002B">
      <w:pPr>
        <w:rPr>
          <w:sz w:val="16"/>
          <w:szCs w:val="16"/>
        </w:rPr>
      </w:pPr>
      <w:r>
        <w:rPr>
          <w:sz w:val="16"/>
          <w:szCs w:val="16"/>
        </w:rPr>
        <w:tab/>
      </w:r>
      <w:r>
        <w:rPr>
          <w:sz w:val="16"/>
          <w:szCs w:val="16"/>
        </w:rPr>
        <w:tab/>
      </w:r>
      <w:r>
        <w:rPr>
          <w:sz w:val="16"/>
          <w:szCs w:val="16"/>
        </w:rPr>
        <w:tab/>
        <w:t xml:space="preserve">actual -= </w:t>
      </w:r>
      <w:r w:rsidR="00AE002B">
        <w:rPr>
          <w:sz w:val="16"/>
          <w:szCs w:val="16"/>
        </w:rPr>
        <w:t xml:space="preserve"> (NUM_LINE_SENSORS/2 - i)</w:t>
      </w:r>
    </w:p>
    <w:p w:rsidR="00AE002B" w:rsidRDefault="00AE002B" w:rsidP="00AE002B">
      <w:pPr>
        <w:rPr>
          <w:sz w:val="16"/>
          <w:szCs w:val="16"/>
        </w:rPr>
      </w:pPr>
      <w:r>
        <w:rPr>
          <w:sz w:val="16"/>
          <w:szCs w:val="16"/>
        </w:rPr>
        <w:tab/>
      </w:r>
      <w:r>
        <w:rPr>
          <w:sz w:val="16"/>
          <w:szCs w:val="16"/>
        </w:rPr>
        <w:tab/>
        <w:t>}</w:t>
      </w:r>
    </w:p>
    <w:p w:rsidR="00AE002B" w:rsidRDefault="00AE002B" w:rsidP="00AE002B">
      <w:pPr>
        <w:rPr>
          <w:sz w:val="16"/>
          <w:szCs w:val="16"/>
        </w:rPr>
      </w:pPr>
      <w:r>
        <w:rPr>
          <w:sz w:val="16"/>
          <w:szCs w:val="16"/>
        </w:rPr>
        <w:tab/>
      </w:r>
      <w:r>
        <w:rPr>
          <w:sz w:val="16"/>
          <w:szCs w:val="16"/>
        </w:rPr>
        <w:tab/>
        <w:t>else</w:t>
      </w:r>
    </w:p>
    <w:p w:rsidR="00AE002B" w:rsidRDefault="00AE002B" w:rsidP="00AE002B">
      <w:pPr>
        <w:rPr>
          <w:sz w:val="16"/>
          <w:szCs w:val="16"/>
        </w:rPr>
      </w:pPr>
      <w:r>
        <w:rPr>
          <w:sz w:val="16"/>
          <w:szCs w:val="16"/>
        </w:rPr>
        <w:tab/>
      </w:r>
      <w:r>
        <w:rPr>
          <w:sz w:val="16"/>
          <w:szCs w:val="16"/>
        </w:rPr>
        <w:tab/>
        <w:t>{</w:t>
      </w:r>
    </w:p>
    <w:p w:rsidR="00AE002B" w:rsidRDefault="00045A16" w:rsidP="00AE002B">
      <w:pPr>
        <w:rPr>
          <w:sz w:val="16"/>
          <w:szCs w:val="16"/>
        </w:rPr>
      </w:pPr>
      <w:r>
        <w:rPr>
          <w:sz w:val="16"/>
          <w:szCs w:val="16"/>
        </w:rPr>
        <w:tab/>
      </w:r>
      <w:r>
        <w:rPr>
          <w:sz w:val="16"/>
          <w:szCs w:val="16"/>
        </w:rPr>
        <w:tab/>
      </w:r>
      <w:r>
        <w:rPr>
          <w:sz w:val="16"/>
          <w:szCs w:val="16"/>
        </w:rPr>
        <w:tab/>
        <w:t xml:space="preserve">actual += </w:t>
      </w:r>
      <w:r w:rsidR="00AE002B">
        <w:rPr>
          <w:sz w:val="16"/>
          <w:szCs w:val="16"/>
        </w:rPr>
        <w:t>(i - NUM_LINE_SENSORS/2 - 1)</w:t>
      </w:r>
    </w:p>
    <w:p w:rsidR="00AE002B" w:rsidRDefault="00AE002B" w:rsidP="00AE002B">
      <w:pPr>
        <w:rPr>
          <w:sz w:val="16"/>
          <w:szCs w:val="16"/>
        </w:rPr>
      </w:pPr>
      <w:r>
        <w:rPr>
          <w:sz w:val="16"/>
          <w:szCs w:val="16"/>
        </w:rPr>
        <w:tab/>
      </w:r>
      <w:r>
        <w:rPr>
          <w:sz w:val="16"/>
          <w:szCs w:val="16"/>
        </w:rPr>
        <w:tab/>
        <w:t>}</w:t>
      </w:r>
    </w:p>
    <w:p w:rsidR="00AE002B" w:rsidRDefault="00AE002B" w:rsidP="00AE002B">
      <w:pPr>
        <w:rPr>
          <w:sz w:val="16"/>
          <w:szCs w:val="16"/>
        </w:rPr>
      </w:pPr>
      <w:r>
        <w:rPr>
          <w:sz w:val="16"/>
          <w:szCs w:val="16"/>
        </w:rPr>
        <w:tab/>
        <w:t>}</w:t>
      </w:r>
    </w:p>
    <w:p w:rsidR="00AE002B" w:rsidRDefault="00AE002B" w:rsidP="00AE002B">
      <w:pPr>
        <w:rPr>
          <w:sz w:val="16"/>
          <w:szCs w:val="16"/>
        </w:rPr>
      </w:pPr>
      <w:r>
        <w:rPr>
          <w:sz w:val="16"/>
          <w:szCs w:val="16"/>
        </w:rPr>
        <w:t>}</w:t>
      </w:r>
    </w:p>
    <w:p w:rsidR="00AE002B" w:rsidRDefault="00AE002B" w:rsidP="00AE002B">
      <w:pPr>
        <w:rPr>
          <w:sz w:val="16"/>
          <w:szCs w:val="16"/>
        </w:rPr>
      </w:pPr>
      <w:r>
        <w:rPr>
          <w:sz w:val="16"/>
          <w:szCs w:val="16"/>
        </w:rPr>
        <w:t xml:space="preserve">error = DESIRED </w:t>
      </w:r>
      <w:r w:rsidR="00574A8E">
        <w:rPr>
          <w:sz w:val="16"/>
          <w:szCs w:val="16"/>
        </w:rPr>
        <w:t>–</w:t>
      </w:r>
      <w:r>
        <w:rPr>
          <w:sz w:val="16"/>
          <w:szCs w:val="16"/>
        </w:rPr>
        <w:t xml:space="preserve"> actual</w:t>
      </w:r>
    </w:p>
    <w:p w:rsidR="00AE002B" w:rsidRDefault="00AE002B" w:rsidP="00AE002B"/>
    <w:p w:rsidR="00AE002B" w:rsidRDefault="00AE002B" w:rsidP="00AE002B">
      <w:r>
        <w:t>Where linesSensor[i] can range between [0,</w:t>
      </w:r>
      <w:r w:rsidR="00082880">
        <w:t xml:space="preserve"> </w:t>
      </w:r>
      <w:r>
        <w:t>1023], depending on activation level, and SENSOR_THRESHOLD is set to some value in the range [0, 1023], in our case it is 400. A simplified way to look at this is to check if each sensor is activated, if it is, then add to error if it's on the right side, subtract if it's on the left side.</w:t>
      </w:r>
    </w:p>
    <w:p w:rsidR="00AE002B" w:rsidRDefault="00AE002B" w:rsidP="00AE002B"/>
    <w:p w:rsidR="00AE002B" w:rsidRDefault="00AE002B" w:rsidP="00AE002B">
      <w:r>
        <w:t>Now that we have an error, we can start to construct a PID controller. The proportional component of the PID controller tells the robot to turn proportionally to the error., the integral component tells the robot to use the sum of error over time to determine how much to turn when current correction has not been enough to correct the error over time, and the derivative component tells the robot uses the rate of change of the error to dampen the turn rate to help prevent over-correction. We multiply each of these terms by some constant to tune each constant until we get good results. First we add a P value only and test it on the track, tweaking it until it seems to</w:t>
      </w:r>
      <w:r w:rsidR="0033307E">
        <w:t xml:space="preserve"> track with minimal oscillation. W</w:t>
      </w:r>
      <w:r>
        <w:t>e then add a D term to dampen some of the oscillation. The I term is then added to ensure that the robot does not take turns too widely.</w:t>
      </w:r>
    </w:p>
    <w:p w:rsidR="00AE002B" w:rsidRDefault="00AE002B" w:rsidP="00AE002B"/>
    <w:p w:rsidR="00AE002B" w:rsidRDefault="00AE002B" w:rsidP="00AE002B">
      <w:r>
        <w:t>We have found some constants for P,</w:t>
      </w:r>
      <w:r w:rsidR="002260A3">
        <w:t xml:space="preserve"> </w:t>
      </w:r>
      <w:r>
        <w:t xml:space="preserve">I and D that </w:t>
      </w:r>
      <w:r w:rsidR="00BD2EB8">
        <w:t>yields</w:t>
      </w:r>
      <w:r>
        <w:t xml:space="preserve"> some good results, but we will include some results from running other values near those that we found to show the differences that are seen when other values are used. In our tests so far, the best constants for</w:t>
      </w:r>
      <w:r w:rsidR="00815769">
        <w:t xml:space="preserve"> P, I and D we have found are 50</w:t>
      </w:r>
      <w:r w:rsidR="003176AA">
        <w:t>, 0.05, and 10</w:t>
      </w:r>
      <w:r>
        <w:t xml:space="preserve"> respectively.</w:t>
      </w:r>
    </w:p>
    <w:p w:rsidR="00AE002B" w:rsidRDefault="00AE002B" w:rsidP="00AE002B"/>
    <w:p w:rsidR="00AE002B" w:rsidRDefault="00AE002B" w:rsidP="00AE002B">
      <w:r>
        <w:t>This section should talk about the PID controller and how it works.  It should include Explanation of the controller and terms include pseudo-code and the control system loop. Explain how we are calculating error and how the manual tuning process works for us. As well as, the values of P, I, and D we used for our default values that yielded good results.</w:t>
      </w:r>
    </w:p>
    <w:p w:rsidR="00AE002B" w:rsidRDefault="00AE002B" w:rsidP="00AE002B"/>
    <w:p w:rsidR="00AE002B" w:rsidRDefault="00AE002B" w:rsidP="00AE002B">
      <w:r>
        <w:t>Here is the code we used for our PID controller:</w:t>
      </w:r>
    </w:p>
    <w:p w:rsidR="00AE002B" w:rsidRDefault="00AE002B" w:rsidP="00AE002B"/>
    <w:p w:rsidR="00AE002B" w:rsidRDefault="00E86DC8" w:rsidP="00AE002B">
      <w:pPr>
        <w:rPr>
          <w:sz w:val="16"/>
          <w:szCs w:val="16"/>
        </w:rPr>
      </w:pPr>
      <w:r>
        <w:rPr>
          <w:sz w:val="16"/>
          <w:szCs w:val="16"/>
        </w:rPr>
        <w:tab/>
        <w:t>P = 50, I = 0.05, D = 10</w:t>
      </w:r>
    </w:p>
    <w:p w:rsidR="00AE002B" w:rsidRDefault="00AE002B" w:rsidP="00AE002B">
      <w:pPr>
        <w:rPr>
          <w:sz w:val="16"/>
          <w:szCs w:val="16"/>
        </w:rPr>
      </w:pPr>
      <w:r>
        <w:rPr>
          <w:sz w:val="16"/>
          <w:szCs w:val="16"/>
        </w:rPr>
        <w:tab/>
      </w:r>
    </w:p>
    <w:p w:rsidR="00AE002B" w:rsidRDefault="00AE002B" w:rsidP="00AE002B">
      <w:pPr>
        <w:rPr>
          <w:sz w:val="16"/>
          <w:szCs w:val="16"/>
        </w:rPr>
      </w:pPr>
      <w:r>
        <w:rPr>
          <w:sz w:val="16"/>
          <w:szCs w:val="16"/>
        </w:rPr>
        <w:tab/>
        <w:t>//The P multiplicand</w:t>
      </w:r>
    </w:p>
    <w:p w:rsidR="00AE002B" w:rsidRDefault="00AE002B" w:rsidP="00AE002B">
      <w:pPr>
        <w:rPr>
          <w:sz w:val="16"/>
          <w:szCs w:val="16"/>
        </w:rPr>
      </w:pPr>
      <w:r>
        <w:rPr>
          <w:sz w:val="16"/>
          <w:szCs w:val="16"/>
        </w:rPr>
        <w:tab/>
        <w:t>error = desired - actual;</w:t>
      </w:r>
    </w:p>
    <w:p w:rsidR="00AE002B" w:rsidRDefault="00AE002B" w:rsidP="00AE002B">
      <w:pPr>
        <w:rPr>
          <w:sz w:val="16"/>
          <w:szCs w:val="16"/>
        </w:rPr>
      </w:pPr>
    </w:p>
    <w:p w:rsidR="00AE002B" w:rsidRDefault="00AE002B" w:rsidP="00AE002B">
      <w:pPr>
        <w:rPr>
          <w:sz w:val="16"/>
          <w:szCs w:val="16"/>
        </w:rPr>
      </w:pPr>
      <w:r>
        <w:rPr>
          <w:sz w:val="16"/>
          <w:szCs w:val="16"/>
        </w:rPr>
        <w:tab/>
        <w:t>//The D multiplicand</w:t>
      </w:r>
    </w:p>
    <w:p w:rsidR="00AE002B" w:rsidRDefault="00AE002B" w:rsidP="00AE002B">
      <w:pPr>
        <w:rPr>
          <w:sz w:val="16"/>
          <w:szCs w:val="16"/>
        </w:rPr>
      </w:pPr>
      <w:r>
        <w:rPr>
          <w:sz w:val="16"/>
          <w:szCs w:val="16"/>
        </w:rPr>
        <w:tab/>
        <w:t xml:space="preserve">dError = </w:t>
      </w:r>
      <w:r w:rsidR="00542FEC">
        <w:rPr>
          <w:sz w:val="16"/>
          <w:szCs w:val="16"/>
        </w:rPr>
        <w:t>2</w:t>
      </w:r>
      <w:r>
        <w:rPr>
          <w:sz w:val="16"/>
          <w:szCs w:val="16"/>
        </w:rPr>
        <w:t>(error - oldError) / (currentTime() - lastFrameTime));</w:t>
      </w:r>
    </w:p>
    <w:p w:rsidR="00AE002B" w:rsidRDefault="00AE002B" w:rsidP="00AE002B">
      <w:pPr>
        <w:rPr>
          <w:sz w:val="16"/>
          <w:szCs w:val="16"/>
        </w:rPr>
      </w:pPr>
    </w:p>
    <w:p w:rsidR="00AE002B" w:rsidRDefault="00AE002B" w:rsidP="00AE002B">
      <w:pPr>
        <w:rPr>
          <w:sz w:val="16"/>
          <w:szCs w:val="16"/>
        </w:rPr>
      </w:pPr>
      <w:r>
        <w:rPr>
          <w:sz w:val="16"/>
          <w:szCs w:val="16"/>
        </w:rPr>
        <w:tab/>
        <w:t>//The I multiplicand</w:t>
      </w:r>
    </w:p>
    <w:p w:rsidR="00AE002B" w:rsidRDefault="00AE002B" w:rsidP="00AE002B">
      <w:pPr>
        <w:rPr>
          <w:sz w:val="16"/>
          <w:szCs w:val="16"/>
        </w:rPr>
      </w:pPr>
      <w:r>
        <w:rPr>
          <w:sz w:val="16"/>
          <w:szCs w:val="16"/>
        </w:rPr>
        <w:tab/>
        <w:t>sumError += error * (currentTime) - lastFrameTime);</w:t>
      </w:r>
    </w:p>
    <w:p w:rsidR="00AE002B" w:rsidRDefault="00AE002B" w:rsidP="00AE002B">
      <w:pPr>
        <w:rPr>
          <w:sz w:val="16"/>
          <w:szCs w:val="16"/>
        </w:rPr>
      </w:pPr>
    </w:p>
    <w:p w:rsidR="00AE002B" w:rsidRDefault="00AE002B" w:rsidP="00AE002B">
      <w:pPr>
        <w:rPr>
          <w:sz w:val="16"/>
          <w:szCs w:val="16"/>
        </w:rPr>
      </w:pPr>
      <w:r>
        <w:rPr>
          <w:sz w:val="16"/>
          <w:szCs w:val="16"/>
        </w:rPr>
        <w:tab/>
        <w:t>//Set old error to current</w:t>
      </w:r>
    </w:p>
    <w:p w:rsidR="00AE002B" w:rsidRDefault="00AE002B" w:rsidP="00AE002B">
      <w:pPr>
        <w:rPr>
          <w:sz w:val="16"/>
          <w:szCs w:val="16"/>
        </w:rPr>
      </w:pPr>
      <w:r>
        <w:rPr>
          <w:sz w:val="16"/>
          <w:szCs w:val="16"/>
        </w:rPr>
        <w:tab/>
        <w:t>oldError = error;</w:t>
      </w:r>
    </w:p>
    <w:p w:rsidR="00AE002B" w:rsidRDefault="00AE002B" w:rsidP="00AE002B">
      <w:pPr>
        <w:rPr>
          <w:sz w:val="16"/>
          <w:szCs w:val="16"/>
        </w:rPr>
      </w:pPr>
    </w:p>
    <w:p w:rsidR="00AE002B" w:rsidRDefault="00AE002B" w:rsidP="00AE002B">
      <w:pPr>
        <w:rPr>
          <w:sz w:val="16"/>
          <w:szCs w:val="16"/>
        </w:rPr>
      </w:pPr>
      <w:r>
        <w:rPr>
          <w:sz w:val="16"/>
          <w:szCs w:val="16"/>
        </w:rPr>
        <w:tab/>
        <w:t>lastFrameTime = currentTime();</w:t>
      </w:r>
    </w:p>
    <w:p w:rsidR="00AE002B" w:rsidRDefault="00AE002B" w:rsidP="00AE002B">
      <w:pPr>
        <w:rPr>
          <w:sz w:val="16"/>
          <w:szCs w:val="16"/>
        </w:rPr>
      </w:pPr>
    </w:p>
    <w:p w:rsidR="00AE002B" w:rsidRDefault="00AE002B" w:rsidP="00AE002B">
      <w:pPr>
        <w:rPr>
          <w:sz w:val="16"/>
          <w:szCs w:val="16"/>
        </w:rPr>
      </w:pPr>
      <w:r>
        <w:rPr>
          <w:sz w:val="16"/>
          <w:szCs w:val="16"/>
        </w:rPr>
        <w:tab/>
        <w:t>//Turn rate</w:t>
      </w:r>
    </w:p>
    <w:p w:rsidR="00C4147F" w:rsidRPr="00AE002B" w:rsidRDefault="00AE002B" w:rsidP="00AE002B">
      <w:pPr>
        <w:rPr>
          <w:sz w:val="16"/>
          <w:szCs w:val="16"/>
        </w:rPr>
      </w:pPr>
      <w:r>
        <w:rPr>
          <w:sz w:val="16"/>
          <w:szCs w:val="16"/>
        </w:rPr>
        <w:tab/>
        <w:t>return P * error + I * sumError + D * dError;</w:t>
      </w:r>
    </w:p>
    <w:p w:rsidR="00C4147F" w:rsidRDefault="00C4147F" w:rsidP="00C4147F">
      <w:pPr>
        <w:pStyle w:val="Heading20"/>
      </w:pPr>
      <w:r>
        <w:t>Learning PID values (0.5 – 1 page) J</w:t>
      </w:r>
    </w:p>
    <w:p w:rsidR="00D7486D" w:rsidRDefault="00C4147F" w:rsidP="00C4147F">
      <w:r>
        <w:t>This section should talk about the learning technique used to find PID values.</w:t>
      </w:r>
    </w:p>
    <w:p w:rsidR="00D7486D" w:rsidRDefault="00D7486D" w:rsidP="00C4147F"/>
    <w:p w:rsidR="00C4147F" w:rsidRDefault="00D7486D" w:rsidP="00C4147F">
      <w:r>
        <w:t>Error for each run will be calculated by using both the lap time and the sum of the absolute value of error over the entire run. We will score it with a bias toward speed over control by multiplying our</w:t>
      </w:r>
      <w:r w:rsidR="00550F5C">
        <w:t xml:space="preserve"> speed to affect the score by 50</w:t>
      </w:r>
      <w:r>
        <w:t>% while allowing the er</w:t>
      </w:r>
      <w:r w:rsidR="00550F5C">
        <w:t>ror correction to account for 50</w:t>
      </w:r>
      <w:bookmarkStart w:id="6" w:name="_GoBack"/>
      <w:bookmarkEnd w:id="6"/>
      <w:r>
        <w:t xml:space="preserve">%. The </w:t>
      </w:r>
      <w:r w:rsidR="00146243">
        <w:t>goal is</w:t>
      </w:r>
      <w:r>
        <w:t xml:space="preserve"> the fastest lap-time possible, and any values of P, I</w:t>
      </w:r>
      <w:r w:rsidR="00133FF4">
        <w:t>,</w:t>
      </w:r>
      <w:r>
        <w:t xml:space="preserve"> and D that cannot consistently keep the robot on the track will be thrown out.</w:t>
      </w:r>
    </w:p>
    <w:p w:rsidR="00C4147F" w:rsidRDefault="00C4147F" w:rsidP="00C4147F">
      <w:pPr>
        <w:pStyle w:val="Heading1"/>
      </w:pPr>
      <w:r>
        <w:t>Evaluation (2 total pages)</w:t>
      </w:r>
    </w:p>
    <w:p w:rsidR="00657BA7" w:rsidRDefault="009D5B99" w:rsidP="00C4147F">
      <w:r>
        <w:t xml:space="preserve">This project is evaluated with respect to different values of P, I, and D and the performance score received for </w:t>
      </w:r>
      <w:r w:rsidR="00776954">
        <w:t xml:space="preserve">an average of 5 laps around the track.  </w:t>
      </w:r>
      <w:r>
        <w:t>The p</w:t>
      </w:r>
      <w:r w:rsidR="00C4147F">
        <w:t xml:space="preserve">erformance </w:t>
      </w:r>
      <w:r>
        <w:t xml:space="preserve">score is </w:t>
      </w:r>
      <w:r w:rsidR="00C4147F">
        <w:t xml:space="preserve">based on speed </w:t>
      </w:r>
      <w:r>
        <w:t xml:space="preserve">contributing </w:t>
      </w:r>
      <w:r w:rsidR="00D44EAE">
        <w:t>50</w:t>
      </w:r>
      <w:r w:rsidR="00C4147F">
        <w:t xml:space="preserve">% and the total </w:t>
      </w:r>
      <w:r w:rsidR="00104A7C">
        <w:t>accuracy</w:t>
      </w:r>
      <w:r w:rsidR="00D44EAE">
        <w:t xml:space="preserve"> being 50</w:t>
      </w:r>
      <w:r w:rsidR="00C4147F">
        <w:t xml:space="preserve">%.  So, the speed will take priority over the error, but still allow for more accurate values to overcome the speed. </w:t>
      </w:r>
      <w:r w:rsidR="00F92C79">
        <w:t xml:space="preserve"> </w:t>
      </w:r>
      <w:r w:rsidR="006017A3">
        <w:t>Both t</w:t>
      </w:r>
      <w:r w:rsidR="00F92C79">
        <w:t>he accuracy</w:t>
      </w:r>
      <w:r w:rsidR="006017A3">
        <w:t xml:space="preserve"> and the lap time</w:t>
      </w:r>
      <w:r w:rsidR="00222A7D">
        <w:t xml:space="preserve"> are</w:t>
      </w:r>
      <w:r w:rsidR="00F92C79">
        <w:t xml:space="preserve"> defined as a lower is better value</w:t>
      </w:r>
      <w:r w:rsidR="006017A3">
        <w:t xml:space="preserve">. </w:t>
      </w:r>
      <w:r w:rsidR="0076609F">
        <w:t>These values are recorded by the microcontroller and reported back to the laptop using the wireless serial</w:t>
      </w:r>
      <w:r w:rsidR="00DA20AD">
        <w:t xml:space="preserve"> communication module</w:t>
      </w:r>
      <w:r w:rsidR="0076609F">
        <w:t xml:space="preserve">.  </w:t>
      </w:r>
    </w:p>
    <w:p w:rsidR="00657BA7" w:rsidRDefault="00657BA7" w:rsidP="00C4147F"/>
    <w:p w:rsidR="00C4147F" w:rsidRDefault="00657BA7" w:rsidP="00C4147F">
      <w:r>
        <w:t xml:space="preserve">The first </w:t>
      </w:r>
      <w:r w:rsidR="00754A43">
        <w:t>set of tests is</w:t>
      </w:r>
      <w:r>
        <w:t xml:space="preserve"> done on values set from observable good runs done during the initial testing of this robot.  </w:t>
      </w:r>
      <w:r w:rsidR="00275FA4">
        <w:t xml:space="preserve">These values and the performance with respect to error rate and speed are shown in </w:t>
      </w:r>
      <w:r w:rsidR="00275FA4">
        <w:fldChar w:fldCharType="begin"/>
      </w:r>
      <w:r w:rsidR="00275FA4">
        <w:instrText xml:space="preserve"> REF _Ref291345585 \h </w:instrText>
      </w:r>
      <w:r w:rsidR="00275FA4">
        <w:fldChar w:fldCharType="separate"/>
      </w:r>
      <w:r w:rsidR="00275FA4">
        <w:t xml:space="preserve">Table </w:t>
      </w:r>
      <w:r w:rsidR="00275FA4">
        <w:rPr>
          <w:noProof/>
        </w:rPr>
        <w:t>3</w:t>
      </w:r>
      <w:r w:rsidR="00275FA4">
        <w:fldChar w:fldCharType="end"/>
      </w:r>
      <w:r w:rsidR="00275FA4">
        <w:t>.</w:t>
      </w:r>
      <w:r w:rsidR="004F602C">
        <w:t xml:space="preserve">   </w:t>
      </w:r>
      <w:r w:rsidR="00B261A3">
        <w:t>Additionall</w:t>
      </w:r>
      <w:r w:rsidR="007520DC">
        <w:t xml:space="preserve">y, the values are compared with the values from automated learning.  </w:t>
      </w:r>
    </w:p>
    <w:p w:rsidR="00AC7204" w:rsidRDefault="00AC7204" w:rsidP="00C4147F"/>
    <w:tbl>
      <w:tblPr>
        <w:tblW w:w="4428" w:type="dxa"/>
        <w:tblLayout w:type="fixed"/>
        <w:tblCellMar>
          <w:left w:w="10" w:type="dxa"/>
          <w:right w:w="10" w:type="dxa"/>
        </w:tblCellMar>
        <w:tblLook w:val="0000" w:firstRow="0" w:lastRow="0" w:firstColumn="0" w:lastColumn="0" w:noHBand="0" w:noVBand="0"/>
      </w:tblPr>
      <w:tblGrid>
        <w:gridCol w:w="558"/>
        <w:gridCol w:w="450"/>
        <w:gridCol w:w="630"/>
        <w:gridCol w:w="450"/>
        <w:gridCol w:w="900"/>
        <w:gridCol w:w="720"/>
        <w:gridCol w:w="720"/>
      </w:tblGrid>
      <w:tr w:rsidR="00AC7204" w:rsidTr="00C8763D">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Run</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P</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I</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D</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Error</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Time</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C8763D">
            <w:r>
              <w:t>Score</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4447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8.274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6361</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4600.2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8.259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6430</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4109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8.309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6209</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3917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8.173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6045</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3814.8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8.202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6008</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4021.8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8.210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6116</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3372.6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7.964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5668</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8</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3552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5926</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9</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3468.8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8.380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5924</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3579.4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7.964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5772</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3712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8.308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6010</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3711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8.416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6064</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3631.6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8.292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5962</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3414.4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8.332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5873</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3503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8.366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5935</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3294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8.311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5803</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3270.2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8.487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5879</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18</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3819.8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8.598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6209</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19</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3498.6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8.293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5896</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20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3812.4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8.618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6215</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21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3963.6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8.488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6226</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22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3062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8.197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5630</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23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3613.2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8.731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6172</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24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3676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8.746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6211</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25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3498.6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8.293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5896</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26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3252.6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8.450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5851</w:t>
            </w:r>
          </w:p>
        </w:tc>
      </w:tr>
      <w:tr w:rsidR="00230768" w:rsidTr="009A0FFB">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27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C8763D">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3287.2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C8763D">
            <w:pPr>
              <w:jc w:val="right"/>
              <w:rPr>
                <w:rFonts w:ascii="Calibri" w:hAnsi="Calibri" w:cs="Calibri"/>
                <w:color w:val="000000"/>
                <w:sz w:val="22"/>
                <w:szCs w:val="22"/>
              </w:rPr>
            </w:pPr>
            <w:r>
              <w:rPr>
                <w:rFonts w:ascii="Calibri" w:hAnsi="Calibri" w:cs="Calibri"/>
                <w:color w:val="000000"/>
                <w:sz w:val="22"/>
                <w:szCs w:val="22"/>
              </w:rPr>
              <w:t>8.563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5925</w:t>
            </w:r>
          </w:p>
        </w:tc>
      </w:tr>
    </w:tbl>
    <w:p w:rsidR="00AC7204" w:rsidRDefault="00AC7204" w:rsidP="00AC7204">
      <w:pPr>
        <w:pStyle w:val="Caption"/>
      </w:pPr>
      <w:bookmarkStart w:id="7" w:name="_Ref291345585"/>
      <w:r>
        <w:t xml:space="preserve">Table </w:t>
      </w:r>
      <w:fldSimple w:instr=" SEQ Table \* ARABIC ">
        <w:r>
          <w:rPr>
            <w:noProof/>
          </w:rPr>
          <w:t>3</w:t>
        </w:r>
      </w:fldSimple>
      <w:bookmarkEnd w:id="7"/>
      <w:r>
        <w:t xml:space="preserve"> – Experiments with Different PID Values</w:t>
      </w:r>
    </w:p>
    <w:p w:rsidR="00C4147F" w:rsidRDefault="00C4147F" w:rsidP="00C4147F">
      <w:pPr>
        <w:pStyle w:val="Heading20"/>
      </w:pPr>
      <w:r>
        <w:t>Comparison between Controllers (1 page) F</w:t>
      </w:r>
    </w:p>
    <w:p w:rsidR="00C4147F" w:rsidRDefault="00C4147F" w:rsidP="00C4147F">
      <w:r>
        <w:t xml:space="preserve">A PID controller to a P, PI, and PD controller will be tested with similar values.  This will show the benefit to having each of the terms and how they affect the performance.  </w:t>
      </w:r>
    </w:p>
    <w:p w:rsidR="00C4147F" w:rsidRDefault="00C4147F" w:rsidP="00C4147F"/>
    <w:p w:rsidR="00C4147F" w:rsidRDefault="00C4147F" w:rsidP="00C4147F">
      <w:pPr>
        <w:pStyle w:val="Heading20"/>
      </w:pPr>
      <w:r>
        <w:t>Comparison of PID Values (1 page) J</w:t>
      </w:r>
    </w:p>
    <w:p w:rsidR="00C4147F" w:rsidRDefault="00C4147F" w:rsidP="00C4147F">
      <w:r>
        <w:t>The PID values found in the method section will be tested against the learned PID values.  This will show the benefit of the learned PID values over the user set values.</w:t>
      </w:r>
    </w:p>
    <w:p w:rsidR="00C4147F" w:rsidRDefault="00C4147F" w:rsidP="00C4147F">
      <w:pPr>
        <w:pStyle w:val="Heading1"/>
      </w:pPr>
      <w:r>
        <w:lastRenderedPageBreak/>
        <w:t>Conclusion (0.5 – 1 page) F J</w:t>
      </w:r>
    </w:p>
    <w:p w:rsidR="00C4147F" w:rsidRDefault="00C4147F" w:rsidP="00C4147F">
      <w:r>
        <w:t xml:space="preserve">This section should be concluding remarks about the project talking about the strengths, weaknesses, and possible improvements.  </w:t>
      </w:r>
    </w:p>
    <w:p w:rsidR="00C4147F" w:rsidRDefault="00C4147F" w:rsidP="00C4147F">
      <w:pPr>
        <w:pStyle w:val="Heading1"/>
      </w:pPr>
      <w:r>
        <w:t>References</w:t>
      </w:r>
      <w:bookmarkStart w:id="8" w:name="OLE_LINK9"/>
      <w:bookmarkStart w:id="9" w:name="OLE_LINK10"/>
    </w:p>
    <w:p w:rsidR="00C4147F" w:rsidRDefault="00C4147F" w:rsidP="00C4147F">
      <w:pPr>
        <w:jc w:val="left"/>
      </w:pPr>
      <w:r>
        <w:t xml:space="preserve">Collins, D.; Wyeth, G.: Cerebellar control of a line following robot. </w:t>
      </w:r>
      <w:r>
        <w:rPr>
          <w:i/>
        </w:rPr>
        <w:t>In: Proceedings of the Australian conference on robotics and automation (ACRA ’99)</w:t>
      </w:r>
      <w:r>
        <w:t>, p. 74–79. (1999)</w:t>
      </w:r>
    </w:p>
    <w:p w:rsidR="00C4147F" w:rsidRDefault="00C4147F" w:rsidP="00C4147F">
      <w:pPr>
        <w:jc w:val="left"/>
      </w:pPr>
      <w:r>
        <w:t>Dupuis, J.-F., Parizeau, M.: Evolving a vision-based line-following robot controller</w:t>
      </w:r>
      <w:r>
        <w:rPr>
          <w:i/>
        </w:rPr>
        <w:t>. In: The 3rd Canadian Conference on Computer and Robot Vision (CRV 2006)</w:t>
      </w:r>
      <w:r>
        <w:t>, p. 75. IEEE Computer Society Press, Los Alamitos (2006)</w:t>
      </w:r>
    </w:p>
    <w:p w:rsidR="00C4147F" w:rsidRDefault="00C4147F" w:rsidP="00C4147F">
      <w:pPr>
        <w:jc w:val="left"/>
      </w:pPr>
      <w:r>
        <w:t xml:space="preserve">Pakdaman, M.; Sanaatiyan, M.M.; Ghahroudi, M.R.; , A line follower robot from design to implementation: Technical issues and problems, </w:t>
      </w:r>
      <w:r>
        <w:rPr>
          <w:i/>
          <w:iCs/>
        </w:rPr>
        <w:t>Computer and Automation Engineering (ICCAE), 2010 The 2nd International Conference on</w:t>
      </w:r>
      <w:r>
        <w:t xml:space="preserve"> , vol.1, no., pp.5-9, 26-28 Feb. 2010</w:t>
      </w:r>
      <w:r>
        <w:br/>
        <w:t>doi: 10.1109/ICCAE.2010.5451881</w:t>
      </w:r>
      <w:r>
        <w:br/>
        <w:t>URL: http://ieeexplore.ieee.org/stamp/stamp.jsp?tp=&amp;arnumber=5451881&amp;isnumber=5451211</w:t>
      </w:r>
    </w:p>
    <w:p w:rsidR="00C4147F" w:rsidRDefault="00C4147F" w:rsidP="00C4147F">
      <w:pPr>
        <w:jc w:val="left"/>
      </w:pPr>
      <w:r>
        <w:t>Pololu Baby Orangutan B Users Guide</w:t>
      </w:r>
      <w:bookmarkEnd w:id="8"/>
      <w:bookmarkEnd w:id="9"/>
      <w:r>
        <w:t>. Available from http://www.pololu.com/docs/pdf/0J14/baby_orangutan_b.pdf.</w:t>
      </w:r>
    </w:p>
    <w:p w:rsidR="00140C7B" w:rsidRDefault="00140C7B" w:rsidP="00140C7B">
      <w:pPr>
        <w:pStyle w:val="Heading1"/>
        <w:jc w:val="both"/>
        <w:rPr>
          <w:noProof/>
        </w:rPr>
      </w:pPr>
      <w:r>
        <w:rPr>
          <w:noProof/>
        </w:rPr>
        <w:br w:type="page"/>
      </w:r>
      <w:r w:rsidR="00C4546F">
        <w:rPr>
          <w:noProof/>
        </w:rPr>
        <w:lastRenderedPageBreak/>
        <mc:AlternateContent>
          <mc:Choice Requires="wps">
            <w:drawing>
              <wp:anchor distT="0" distB="0" distL="114300" distR="114300" simplePos="0" relativeHeight="251668480" behindDoc="0" locked="0" layoutInCell="1" allowOverlap="1" wp14:anchorId="3DA406EC" wp14:editId="58AA55B0">
                <wp:simplePos x="0" y="0"/>
                <wp:positionH relativeFrom="column">
                  <wp:posOffset>-30480</wp:posOffset>
                </wp:positionH>
                <wp:positionV relativeFrom="paragraph">
                  <wp:posOffset>6565900</wp:posOffset>
                </wp:positionV>
                <wp:extent cx="621411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214110" cy="635"/>
                        </a:xfrm>
                        <a:prstGeom prst="rect">
                          <a:avLst/>
                        </a:prstGeom>
                        <a:solidFill>
                          <a:prstClr val="white"/>
                        </a:solidFill>
                        <a:ln>
                          <a:noFill/>
                        </a:ln>
                        <a:effectLst/>
                      </wps:spPr>
                      <wps:txbx>
                        <w:txbxContent>
                          <w:p w:rsidR="00C4546F" w:rsidRPr="00A932FF" w:rsidRDefault="00C4546F" w:rsidP="00C4546F">
                            <w:pPr>
                              <w:pStyle w:val="Caption"/>
                              <w:rPr>
                                <w:bCs w:val="0"/>
                                <w:noProof/>
                                <w:sz w:val="24"/>
                                <w:szCs w:val="20"/>
                              </w:rPr>
                            </w:pPr>
                            <w:r>
                              <w:t xml:space="preserve">Figure </w:t>
                            </w:r>
                            <w:fldSimple w:instr=" SEQ Figure \* ARABIC ">
                              <w:r w:rsidR="006E25EE">
                                <w:rPr>
                                  <w:noProof/>
                                </w:rPr>
                                <w:t>5</w:t>
                              </w:r>
                            </w:fldSimple>
                            <w:r>
                              <w:t xml:space="preserve"> – Full Schematic of Line Following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38" type="#_x0000_t202" style="position:absolute;left:0;text-align:left;margin-left:-2.4pt;margin-top:517pt;width:489.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" stroked="f">
                <v:textbox style="mso-fit-shape-to-text:t" inset="0,0,0,0">
                  <w:txbxContent>
                    <w:p w:rsidR="00C4546F" w:rsidRPr="00A932FF" w:rsidRDefault="00C4546F" w:rsidP="00C4546F">
                      <w:pPr>
                        <w:pStyle w:val="Caption"/>
                        <w:rPr>
                          <w:bCs w:val="0"/>
                          <w:noProof/>
                          <w:sz w:val="24"/>
                          <w:szCs w:val="20"/>
                        </w:rPr>
                      </w:pPr>
                      <w:r>
                        <w:t xml:space="preserve">Figure </w:t>
                      </w:r>
                      <w:fldSimple w:instr=" SEQ Figure \* ARABIC ">
                        <w:r w:rsidR="006E25EE">
                          <w:rPr>
                            <w:noProof/>
                          </w:rPr>
                          <w:t>5</w:t>
                        </w:r>
                      </w:fldSimple>
                      <w:r>
                        <w:t xml:space="preserve"> – Full Schematic of Line Following Robot</w:t>
                      </w:r>
                    </w:p>
                  </w:txbxContent>
                </v:textbox>
              </v:shape>
            </w:pict>
          </mc:Fallback>
        </mc:AlternateContent>
      </w:r>
      <w:r w:rsidR="00C4546F">
        <w:rPr>
          <w:noProof/>
        </w:rPr>
        <w:drawing>
          <wp:anchor distT="0" distB="0" distL="114300" distR="114300" simplePos="0" relativeHeight="251666432" behindDoc="0" locked="0" layoutInCell="1" allowOverlap="1" wp14:anchorId="19A6257E" wp14:editId="15F92379">
            <wp:simplePos x="0" y="0"/>
            <wp:positionH relativeFrom="column">
              <wp:posOffset>-30480</wp:posOffset>
            </wp:positionH>
            <wp:positionV relativeFrom="paragraph">
              <wp:posOffset>526415</wp:posOffset>
            </wp:positionV>
            <wp:extent cx="6214110" cy="59823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png"/>
                    <pic:cNvPicPr/>
                  </pic:nvPicPr>
                  <pic:blipFill rotWithShape="1">
                    <a:blip r:embed="rId18" cstate="print">
                      <a:extLst>
                        <a:ext uri="{28A0092B-C50C-407E-A947-70E740481C1C}">
                          <a14:useLocalDpi xmlns:a14="http://schemas.microsoft.com/office/drawing/2010/main" val="0"/>
                        </a:ext>
                      </a:extLst>
                    </a:blip>
                    <a:srcRect r="34619" b="11215"/>
                    <a:stretch/>
                  </pic:blipFill>
                  <pic:spPr bwMode="auto">
                    <a:xfrm>
                      <a:off x="0" y="0"/>
                      <a:ext cx="6214110" cy="5982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Appendix A</w:t>
      </w:r>
    </w:p>
    <w:p w:rsidR="002A4498" w:rsidRDefault="002A4498" w:rsidP="00140C7B">
      <w:pPr>
        <w:rPr>
          <w:noProof/>
        </w:rPr>
      </w:pPr>
    </w:p>
    <w:p w:rsidR="00140C7B" w:rsidRPr="00140C7B" w:rsidRDefault="00140C7B" w:rsidP="00140C7B"/>
    <w:p w:rsidR="00C4147F" w:rsidRDefault="002B4A29" w:rsidP="00C4147F">
      <w:pPr>
        <w:pStyle w:val="Text"/>
        <w:pageBreakBefore/>
        <w:jc w:val="left"/>
        <w:rPr>
          <w:sz w:val="18"/>
        </w:rPr>
      </w:pPr>
      <w:r>
        <w:rPr>
          <w:noProof/>
        </w:rPr>
        <w:lastRenderedPageBreak/>
        <mc:AlternateContent>
          <mc:Choice Requires="wpg">
            <w:drawing>
              <wp:anchor distT="0" distB="0" distL="114300" distR="114300" simplePos="0" relativeHeight="251665408" behindDoc="0" locked="0" layoutInCell="1" allowOverlap="1" wp14:anchorId="37116619" wp14:editId="3186A529">
                <wp:simplePos x="0" y="0"/>
                <wp:positionH relativeFrom="column">
                  <wp:posOffset>31115</wp:posOffset>
                </wp:positionH>
                <wp:positionV relativeFrom="paragraph">
                  <wp:posOffset>47625</wp:posOffset>
                </wp:positionV>
                <wp:extent cx="2743200" cy="2884805"/>
                <wp:effectExtent l="0" t="0" r="0" b="0"/>
                <wp:wrapSquare wrapText="bothSides"/>
                <wp:docPr id="7" name="Group 6"/>
                <wp:cNvGraphicFramePr/>
                <a:graphic xmlns:a="http://schemas.openxmlformats.org/drawingml/2006/main">
                  <a:graphicData uri="http://schemas.microsoft.com/office/word/2010/wordprocessingGroup">
                    <wpg:wgp>
                      <wpg:cNvGrpSpPr/>
                      <wpg:grpSpPr>
                        <a:xfrm>
                          <a:off x="0" y="0"/>
                          <a:ext cx="2743200" cy="2884805"/>
                          <a:chOff x="0" y="0"/>
                          <a:chExt cx="2743200" cy="2884825"/>
                        </a:xfrm>
                      </wpg:grpSpPr>
                      <pic:pic xmlns:pic="http://schemas.openxmlformats.org/drawingml/2006/picture">
                        <pic:nvPicPr>
                          <pic:cNvPr id="8" name="Picture 1"/>
                          <pic:cNvPicPr>
                            <a:picLocks noChangeAspect="1"/>
                          </pic:cNvPicPr>
                        </pic:nvPicPr>
                        <pic:blipFill>
                          <a:blip r:embed="rId22"/>
                          <a:srcRect b="3606"/>
                          <a:stretch>
                            <a:fillRect/>
                          </a:stretch>
                        </pic:blipFill>
                        <pic:spPr>
                          <a:xfrm>
                            <a:off x="0" y="0"/>
                            <a:ext cx="2743200" cy="2479038"/>
                          </a:xfrm>
                          <a:prstGeom prst="rect">
                            <a:avLst/>
                          </a:prstGeom>
                          <a:noFill/>
                          <a:ln>
                            <a:noFill/>
                            <a:prstDash/>
                          </a:ln>
                        </pic:spPr>
                      </pic:pic>
                      <wps:wsp>
                        <wps:cNvPr id="9" name="Text Box 4"/>
                        <wps:cNvSpPr txBox="1"/>
                        <wps:spPr>
                          <a:xfrm>
                            <a:off x="0" y="2478425"/>
                            <a:ext cx="2743200" cy="406400"/>
                          </a:xfrm>
                          <a:prstGeom prst="rect">
                            <a:avLst/>
                          </a:prstGeom>
                        </wps:spPr>
                        <wps:txbx>
                          <w:txbxContent>
                            <w:p w:rsidR="00140C7B" w:rsidRPr="00792EF0" w:rsidRDefault="00140C7B" w:rsidP="00140C7B">
                              <w:pPr>
                                <w:pStyle w:val="Caption"/>
                                <w:rPr>
                                  <w:noProof/>
                                  <w:sz w:val="20"/>
                                  <w:szCs w:val="20"/>
                                </w:rPr>
                              </w:pPr>
                              <w:bookmarkStart w:id="10" w:name="_Ref291347510"/>
                              <w:r>
                                <w:t xml:space="preserve">Figure </w:t>
                              </w:r>
                              <w:r>
                                <w:fldChar w:fldCharType="begin"/>
                              </w:r>
                              <w:r>
                                <w:instrText xml:space="preserve"> SEQ Figure \* ARABIC </w:instrText>
                              </w:r>
                              <w:r>
                                <w:fldChar w:fldCharType="separate"/>
                              </w:r>
                              <w:r w:rsidR="006E25EE">
                                <w:rPr>
                                  <w:noProof/>
                                </w:rPr>
                                <w:t>6</w:t>
                              </w:r>
                              <w:r>
                                <w:fldChar w:fldCharType="end"/>
                              </w:r>
                              <w:bookmarkEnd w:id="10"/>
                              <w:r>
                                <w:rPr>
                                  <w:noProof/>
                                  <w:sz w:val="20"/>
                                  <w:szCs w:val="20"/>
                                </w:rPr>
                                <w:t xml:space="preserve"> </w:t>
                              </w:r>
                              <w:r>
                                <w:t xml:space="preserve">– </w:t>
                              </w:r>
                              <w:bookmarkStart w:id="11" w:name="OLE_LINK11"/>
                              <w:bookmarkStart w:id="12" w:name="OLE_LINK12"/>
                              <w:r>
                                <w:t xml:space="preserve">Pololu Baby Orangutan B-328 </w:t>
                              </w:r>
                              <w:bookmarkEnd w:id="11"/>
                              <w:bookmarkEnd w:id="12"/>
                              <w:r>
                                <w:t>Schematic diagram (Pololu Baby Orangutan B Users Guide)</w:t>
                              </w:r>
                            </w:p>
                          </w:txbxContent>
                        </wps:txbx>
                        <wps:bodyPr vert="horz" wrap="square" lIns="0" tIns="0" rIns="0" bIns="0" anchor="t" anchorCtr="0" compatLnSpc="0">
                          <a:spAutoFit/>
                        </wps:bodyPr>
                      </wps:wsp>
                    </wpg:wgp>
                  </a:graphicData>
                </a:graphic>
                <wp14:sizeRelV relativeFrom="margin">
                  <wp14:pctHeight>0</wp14:pctHeight>
                </wp14:sizeRelV>
              </wp:anchor>
            </w:drawing>
          </mc:Choice>
          <mc:Fallback>
            <w:pict>
              <v:group id="Group 6" o:spid="_x0000_s1039" style="position:absolute;margin-left:2.45pt;margin-top:3.75pt;width:3in;height:227.15pt;z-index:251665408;mso-height-relative:margin" coordsize="27432,28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">
                <v:shape id="Picture 1" o:spid="_x0000_s1040" type="#_x0000_t75" style="position:absolute;width:27432;height:24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XBLBAAAA2gAAAA8AAABkcnMvZG93bnJldi54bWxET01rwkAQvRf6H5Yp9FJ0Y4tBUtcgQkvr&#10;SRO9D9kxSZOdTbNrkv777kHw+Hjf63QyrRiod7VlBYt5BIK4sLrmUsEp/5itQDiPrLG1TAr+yEG6&#10;eXxYY6LtyEcaMl+KEMIuQQWV910ipSsqMujmtiMO3MX2Bn2AfSl1j2MIN618jaJYGqw5NFTY0a6i&#10;osmuRsFLdj6M9vLZ7N/iX/NN2/xqlj9KPT9N23cQniZ/F9/cX1pB2BquhBsg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XBLBAAAA2gAAAA8AAAAAAAAAAAAAAAAAnwIA&#10;AGRycy9kb3ducmV2LnhtbFBLBQYAAAAABAAEAPcAAACNAwAAAAA=&#10;">
                  <v:imagedata r:id="rId23" o:title="" cropbottom="2363f"/>
                  <v:path arrowok="t"/>
                </v:shape>
                <v:shape id="Text Box 4" o:spid="_x0000_s1041" type="#_x0000_t202" style="position:absolute;top:24784;width:27432;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yMEA&#10;AADaAAAADwAAAGRycy9kb3ducmV2LnhtbESPQYvCMBSE7wv+h/AEL4um9SC2mhYRF2Rv6l729mie&#10;bbF5KU1su/76jSB4HGbmG2abj6YRPXWutqwgXkQgiAuray4V/Fy+5msQziNrbCyTgj9ykGeTjy2m&#10;2g58ov7sSxEg7FJUUHnfplK6oiKDbmFb4uBdbWfQB9mVUnc4BLhp5DKKVtJgzWGhwpb2FRW3890o&#10;WI2H9vM7oeXwKJqefx9x7ClWajYddxsQnkb/Dr/aR60ggeeVcAN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hv8jBAAAA2gAAAA8AAAAAAAAAAAAAAAAAmAIAAGRycy9kb3du&#10;cmV2LnhtbFBLBQYAAAAABAAEAPUAAACGAwAAAAA=&#10;" filled="f" stroked="f">
                  <v:textbox style="mso-fit-shape-to-text:t" inset="0,0,0,0">
                    <w:txbxContent>
                      <w:p w:rsidR="00140C7B" w:rsidRPr="00792EF0" w:rsidRDefault="00140C7B" w:rsidP="00140C7B">
                        <w:pPr>
                          <w:pStyle w:val="Caption"/>
                          <w:rPr>
                            <w:noProof/>
                            <w:sz w:val="20"/>
                            <w:szCs w:val="20"/>
                          </w:rPr>
                        </w:pPr>
                        <w:bookmarkStart w:id="13" w:name="_Ref291347510"/>
                        <w:r>
                          <w:t xml:space="preserve">Figure </w:t>
                        </w:r>
                        <w:r>
                          <w:fldChar w:fldCharType="begin"/>
                        </w:r>
                        <w:r>
                          <w:instrText xml:space="preserve"> SEQ Figure \* ARABIC </w:instrText>
                        </w:r>
                        <w:r>
                          <w:fldChar w:fldCharType="separate"/>
                        </w:r>
                        <w:r w:rsidR="006E25EE">
                          <w:rPr>
                            <w:noProof/>
                          </w:rPr>
                          <w:t>6</w:t>
                        </w:r>
                        <w:r>
                          <w:fldChar w:fldCharType="end"/>
                        </w:r>
                        <w:bookmarkEnd w:id="13"/>
                        <w:r>
                          <w:rPr>
                            <w:noProof/>
                            <w:sz w:val="20"/>
                            <w:szCs w:val="20"/>
                          </w:rPr>
                          <w:t xml:space="preserve"> </w:t>
                        </w:r>
                        <w:r>
                          <w:t xml:space="preserve">– </w:t>
                        </w:r>
                        <w:bookmarkStart w:id="14" w:name="OLE_LINK11"/>
                        <w:bookmarkStart w:id="15" w:name="OLE_LINK12"/>
                        <w:r>
                          <w:t xml:space="preserve">Pololu Baby Orangutan B-328 </w:t>
                        </w:r>
                        <w:bookmarkEnd w:id="14"/>
                        <w:bookmarkEnd w:id="15"/>
                        <w:r>
                          <w:t>Schematic diagram (Pololu Baby Orangutan B Users Guide)</w:t>
                        </w:r>
                      </w:p>
                    </w:txbxContent>
                  </v:textbox>
                </v:shape>
                <w10:wrap type="square"/>
              </v:group>
            </w:pict>
          </mc:Fallback>
        </mc:AlternateContent>
      </w:r>
    </w:p>
    <w:p w:rsidR="002B4A29" w:rsidRDefault="002B4A29" w:rsidP="00C4147F">
      <w:pPr>
        <w:rPr>
          <w:noProof/>
        </w:rPr>
      </w:pPr>
    </w:p>
    <w:p w:rsidR="00DA10A6" w:rsidRDefault="00DA10A6" w:rsidP="00C4147F"/>
    <w:sectPr w:rsidR="00DA10A6" w:rsidSect="00F663B4">
      <w:type w:val="continuous"/>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461" w:rsidRDefault="00BB2461" w:rsidP="00302300">
      <w:r>
        <w:separator/>
      </w:r>
    </w:p>
  </w:endnote>
  <w:endnote w:type="continuationSeparator" w:id="0">
    <w:p w:rsidR="00BB2461" w:rsidRDefault="00BB2461" w:rsidP="00302300">
      <w:r>
        <w:continuationSeparator/>
      </w:r>
    </w:p>
  </w:endnote>
  <w:endnote w:type="continuationNotice" w:id="1">
    <w:p w:rsidR="00BB2461" w:rsidRDefault="00BB246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B95" w:rsidRDefault="00902B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03E" w:rsidRDefault="00E6003E" w:rsidP="00AD479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B95" w:rsidRDefault="00902B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461" w:rsidRDefault="00BB2461" w:rsidP="00302300">
      <w:r>
        <w:separator/>
      </w:r>
    </w:p>
  </w:footnote>
  <w:footnote w:type="continuationSeparator" w:id="0">
    <w:p w:rsidR="00BB2461" w:rsidRDefault="00BB2461" w:rsidP="00302300">
      <w:r>
        <w:continuationSeparator/>
      </w:r>
    </w:p>
  </w:footnote>
  <w:footnote w:type="continuationNotice" w:id="1">
    <w:p w:rsidR="00BB2461" w:rsidRDefault="00BB2461">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B95" w:rsidRDefault="00902B9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003E" w:rsidRDefault="00902B95" w:rsidP="00AD4792">
    <w:pPr>
      <w:pStyle w:val="Header"/>
    </w:pPr>
    <w:r>
      <w:t>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2B95" w:rsidRDefault="00902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93B"/>
    <w:multiLevelType w:val="hybridMultilevel"/>
    <w:tmpl w:val="4BA44CA8"/>
    <w:lvl w:ilvl="0" w:tplc="FA7C2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8D4469"/>
    <w:multiLevelType w:val="hybridMultilevel"/>
    <w:tmpl w:val="78D89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870171"/>
    <w:multiLevelType w:val="hybridMultilevel"/>
    <w:tmpl w:val="12B62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intFractionalCharacterWidth/>
  <w:embedSystemFonts/>
  <w:bordersDoNotSurroundHeader/>
  <w:bordersDoNotSurroundFooter/>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F663B4"/>
    <w:rsid w:val="00002774"/>
    <w:rsid w:val="00003442"/>
    <w:rsid w:val="000045F1"/>
    <w:rsid w:val="000051CB"/>
    <w:rsid w:val="00006053"/>
    <w:rsid w:val="000107EA"/>
    <w:rsid w:val="00012EF6"/>
    <w:rsid w:val="00016E72"/>
    <w:rsid w:val="0001791F"/>
    <w:rsid w:val="00017A41"/>
    <w:rsid w:val="0002264D"/>
    <w:rsid w:val="00022B41"/>
    <w:rsid w:val="00024407"/>
    <w:rsid w:val="000308A8"/>
    <w:rsid w:val="00030BC8"/>
    <w:rsid w:val="00035B7B"/>
    <w:rsid w:val="00035D35"/>
    <w:rsid w:val="000369BD"/>
    <w:rsid w:val="00037E17"/>
    <w:rsid w:val="00040DD8"/>
    <w:rsid w:val="00041BBD"/>
    <w:rsid w:val="00044250"/>
    <w:rsid w:val="0004575E"/>
    <w:rsid w:val="00045A16"/>
    <w:rsid w:val="000474B8"/>
    <w:rsid w:val="00047AFF"/>
    <w:rsid w:val="00051981"/>
    <w:rsid w:val="00055080"/>
    <w:rsid w:val="00055DFB"/>
    <w:rsid w:val="00056B9A"/>
    <w:rsid w:val="0005739D"/>
    <w:rsid w:val="00062126"/>
    <w:rsid w:val="0007203F"/>
    <w:rsid w:val="00077FF6"/>
    <w:rsid w:val="000806E4"/>
    <w:rsid w:val="00082880"/>
    <w:rsid w:val="000829FD"/>
    <w:rsid w:val="00082C20"/>
    <w:rsid w:val="00084786"/>
    <w:rsid w:val="0008776A"/>
    <w:rsid w:val="00090226"/>
    <w:rsid w:val="00093424"/>
    <w:rsid w:val="000A0B4B"/>
    <w:rsid w:val="000A2191"/>
    <w:rsid w:val="000A3C30"/>
    <w:rsid w:val="000A654B"/>
    <w:rsid w:val="000B03D8"/>
    <w:rsid w:val="000B069E"/>
    <w:rsid w:val="000B1138"/>
    <w:rsid w:val="000B2695"/>
    <w:rsid w:val="000B4FB6"/>
    <w:rsid w:val="000B6584"/>
    <w:rsid w:val="000B6820"/>
    <w:rsid w:val="000C3FBB"/>
    <w:rsid w:val="000C734A"/>
    <w:rsid w:val="000D102D"/>
    <w:rsid w:val="000D7311"/>
    <w:rsid w:val="000E055C"/>
    <w:rsid w:val="000E0C24"/>
    <w:rsid w:val="000E4A9F"/>
    <w:rsid w:val="000E62C9"/>
    <w:rsid w:val="000F0045"/>
    <w:rsid w:val="000F11BD"/>
    <w:rsid w:val="000F240D"/>
    <w:rsid w:val="000F2A79"/>
    <w:rsid w:val="000F74D1"/>
    <w:rsid w:val="000F7E22"/>
    <w:rsid w:val="000F7F89"/>
    <w:rsid w:val="00101A47"/>
    <w:rsid w:val="00103E85"/>
    <w:rsid w:val="00104A7C"/>
    <w:rsid w:val="00107607"/>
    <w:rsid w:val="0011045F"/>
    <w:rsid w:val="001105A5"/>
    <w:rsid w:val="0011627D"/>
    <w:rsid w:val="00116D3E"/>
    <w:rsid w:val="00120700"/>
    <w:rsid w:val="00120AFB"/>
    <w:rsid w:val="00121BF9"/>
    <w:rsid w:val="0012212E"/>
    <w:rsid w:val="001252C9"/>
    <w:rsid w:val="001252ED"/>
    <w:rsid w:val="00126A42"/>
    <w:rsid w:val="00131C10"/>
    <w:rsid w:val="00132567"/>
    <w:rsid w:val="0013265A"/>
    <w:rsid w:val="00133FF4"/>
    <w:rsid w:val="00135894"/>
    <w:rsid w:val="00140C7B"/>
    <w:rsid w:val="00141A2B"/>
    <w:rsid w:val="00141E8D"/>
    <w:rsid w:val="00142458"/>
    <w:rsid w:val="00143D4D"/>
    <w:rsid w:val="00144F64"/>
    <w:rsid w:val="00146243"/>
    <w:rsid w:val="001470C6"/>
    <w:rsid w:val="00147247"/>
    <w:rsid w:val="00156031"/>
    <w:rsid w:val="00157DC1"/>
    <w:rsid w:val="00161704"/>
    <w:rsid w:val="00163B67"/>
    <w:rsid w:val="00163DDE"/>
    <w:rsid w:val="00164831"/>
    <w:rsid w:val="001651CE"/>
    <w:rsid w:val="00172A6E"/>
    <w:rsid w:val="00172C4D"/>
    <w:rsid w:val="00174246"/>
    <w:rsid w:val="00177AFB"/>
    <w:rsid w:val="00185759"/>
    <w:rsid w:val="001866D4"/>
    <w:rsid w:val="00186B5F"/>
    <w:rsid w:val="0018795B"/>
    <w:rsid w:val="00187A43"/>
    <w:rsid w:val="00194644"/>
    <w:rsid w:val="001957FA"/>
    <w:rsid w:val="001965F1"/>
    <w:rsid w:val="001A1B78"/>
    <w:rsid w:val="001A3493"/>
    <w:rsid w:val="001A40BC"/>
    <w:rsid w:val="001A42C6"/>
    <w:rsid w:val="001B28E8"/>
    <w:rsid w:val="001B3DCD"/>
    <w:rsid w:val="001B6E73"/>
    <w:rsid w:val="001C0FD3"/>
    <w:rsid w:val="001C1D39"/>
    <w:rsid w:val="001C27A6"/>
    <w:rsid w:val="001C347C"/>
    <w:rsid w:val="001C3985"/>
    <w:rsid w:val="001C6076"/>
    <w:rsid w:val="001C6A80"/>
    <w:rsid w:val="001C7318"/>
    <w:rsid w:val="001D05E2"/>
    <w:rsid w:val="001D290A"/>
    <w:rsid w:val="001D493F"/>
    <w:rsid w:val="001D5930"/>
    <w:rsid w:val="001E020E"/>
    <w:rsid w:val="001E28E8"/>
    <w:rsid w:val="001F062F"/>
    <w:rsid w:val="001F4A60"/>
    <w:rsid w:val="001F5E14"/>
    <w:rsid w:val="001F693A"/>
    <w:rsid w:val="00207041"/>
    <w:rsid w:val="002105DD"/>
    <w:rsid w:val="00210F20"/>
    <w:rsid w:val="002112D2"/>
    <w:rsid w:val="00222A7D"/>
    <w:rsid w:val="00223E69"/>
    <w:rsid w:val="00225F46"/>
    <w:rsid w:val="002260A3"/>
    <w:rsid w:val="002264FF"/>
    <w:rsid w:val="00230768"/>
    <w:rsid w:val="00230B4E"/>
    <w:rsid w:val="00230DAD"/>
    <w:rsid w:val="002321E1"/>
    <w:rsid w:val="002353F2"/>
    <w:rsid w:val="00235E32"/>
    <w:rsid w:val="00235FEC"/>
    <w:rsid w:val="00237737"/>
    <w:rsid w:val="00237B1D"/>
    <w:rsid w:val="00237C55"/>
    <w:rsid w:val="00240076"/>
    <w:rsid w:val="002407DF"/>
    <w:rsid w:val="002429CD"/>
    <w:rsid w:val="00244DC8"/>
    <w:rsid w:val="002476ED"/>
    <w:rsid w:val="00247F60"/>
    <w:rsid w:val="0025233E"/>
    <w:rsid w:val="00252A60"/>
    <w:rsid w:val="00252CED"/>
    <w:rsid w:val="0025451C"/>
    <w:rsid w:val="0025495A"/>
    <w:rsid w:val="00255877"/>
    <w:rsid w:val="00255A18"/>
    <w:rsid w:val="00256CF6"/>
    <w:rsid w:val="00262CA6"/>
    <w:rsid w:val="0026386C"/>
    <w:rsid w:val="002643F7"/>
    <w:rsid w:val="00265162"/>
    <w:rsid w:val="002664A5"/>
    <w:rsid w:val="002730BC"/>
    <w:rsid w:val="00275FA4"/>
    <w:rsid w:val="00276428"/>
    <w:rsid w:val="00282AC3"/>
    <w:rsid w:val="00286303"/>
    <w:rsid w:val="002867FC"/>
    <w:rsid w:val="0028718D"/>
    <w:rsid w:val="002932BC"/>
    <w:rsid w:val="0029363B"/>
    <w:rsid w:val="00293C96"/>
    <w:rsid w:val="002949CD"/>
    <w:rsid w:val="00296F68"/>
    <w:rsid w:val="002A263B"/>
    <w:rsid w:val="002A4498"/>
    <w:rsid w:val="002A555E"/>
    <w:rsid w:val="002A5D99"/>
    <w:rsid w:val="002A6AC1"/>
    <w:rsid w:val="002A7695"/>
    <w:rsid w:val="002A79E8"/>
    <w:rsid w:val="002B4A29"/>
    <w:rsid w:val="002B736C"/>
    <w:rsid w:val="002C0071"/>
    <w:rsid w:val="002C167E"/>
    <w:rsid w:val="002C5DF2"/>
    <w:rsid w:val="002D2290"/>
    <w:rsid w:val="002D26E5"/>
    <w:rsid w:val="002D328E"/>
    <w:rsid w:val="002D40A5"/>
    <w:rsid w:val="002E157B"/>
    <w:rsid w:val="002E15B4"/>
    <w:rsid w:val="002E2FDC"/>
    <w:rsid w:val="002E4EF0"/>
    <w:rsid w:val="002F0FF7"/>
    <w:rsid w:val="002F202F"/>
    <w:rsid w:val="002F338B"/>
    <w:rsid w:val="002F409A"/>
    <w:rsid w:val="002F57AD"/>
    <w:rsid w:val="002F5AE0"/>
    <w:rsid w:val="00301BAF"/>
    <w:rsid w:val="00302300"/>
    <w:rsid w:val="00302B84"/>
    <w:rsid w:val="00304A6B"/>
    <w:rsid w:val="00311036"/>
    <w:rsid w:val="00311156"/>
    <w:rsid w:val="00313F74"/>
    <w:rsid w:val="00316146"/>
    <w:rsid w:val="003176AA"/>
    <w:rsid w:val="00317A46"/>
    <w:rsid w:val="0032005B"/>
    <w:rsid w:val="00320F0F"/>
    <w:rsid w:val="00320F84"/>
    <w:rsid w:val="00321104"/>
    <w:rsid w:val="003247E5"/>
    <w:rsid w:val="00327B70"/>
    <w:rsid w:val="003326B5"/>
    <w:rsid w:val="00332A47"/>
    <w:rsid w:val="00332E02"/>
    <w:rsid w:val="0033307E"/>
    <w:rsid w:val="00337013"/>
    <w:rsid w:val="00337384"/>
    <w:rsid w:val="003373CE"/>
    <w:rsid w:val="00337E9B"/>
    <w:rsid w:val="00342688"/>
    <w:rsid w:val="0034307F"/>
    <w:rsid w:val="00343409"/>
    <w:rsid w:val="00343CF2"/>
    <w:rsid w:val="003444F5"/>
    <w:rsid w:val="003449CD"/>
    <w:rsid w:val="00347108"/>
    <w:rsid w:val="003473B2"/>
    <w:rsid w:val="00353F12"/>
    <w:rsid w:val="00354266"/>
    <w:rsid w:val="00354ECF"/>
    <w:rsid w:val="00356024"/>
    <w:rsid w:val="0036109D"/>
    <w:rsid w:val="00362AF3"/>
    <w:rsid w:val="00363186"/>
    <w:rsid w:val="00364B93"/>
    <w:rsid w:val="003650DC"/>
    <w:rsid w:val="003663ED"/>
    <w:rsid w:val="003708AA"/>
    <w:rsid w:val="00371644"/>
    <w:rsid w:val="00374C25"/>
    <w:rsid w:val="00381850"/>
    <w:rsid w:val="00382237"/>
    <w:rsid w:val="003827C7"/>
    <w:rsid w:val="0038703D"/>
    <w:rsid w:val="003907AA"/>
    <w:rsid w:val="003912CB"/>
    <w:rsid w:val="003927A6"/>
    <w:rsid w:val="003944BD"/>
    <w:rsid w:val="00395E80"/>
    <w:rsid w:val="00396E32"/>
    <w:rsid w:val="003A1A34"/>
    <w:rsid w:val="003A5499"/>
    <w:rsid w:val="003A59C5"/>
    <w:rsid w:val="003A5A9D"/>
    <w:rsid w:val="003A6ACE"/>
    <w:rsid w:val="003B0543"/>
    <w:rsid w:val="003B2359"/>
    <w:rsid w:val="003B3674"/>
    <w:rsid w:val="003D1713"/>
    <w:rsid w:val="003D20D1"/>
    <w:rsid w:val="003D2233"/>
    <w:rsid w:val="003D2582"/>
    <w:rsid w:val="003D2603"/>
    <w:rsid w:val="003D363E"/>
    <w:rsid w:val="003D58CA"/>
    <w:rsid w:val="003E28F7"/>
    <w:rsid w:val="003E5A62"/>
    <w:rsid w:val="003E5EBE"/>
    <w:rsid w:val="003E71AD"/>
    <w:rsid w:val="003E7C61"/>
    <w:rsid w:val="003F1869"/>
    <w:rsid w:val="003F2AE7"/>
    <w:rsid w:val="00401274"/>
    <w:rsid w:val="00401E73"/>
    <w:rsid w:val="00404C70"/>
    <w:rsid w:val="0040594A"/>
    <w:rsid w:val="00406EEF"/>
    <w:rsid w:val="004109DA"/>
    <w:rsid w:val="00410C9D"/>
    <w:rsid w:val="00416599"/>
    <w:rsid w:val="00416B12"/>
    <w:rsid w:val="00416D44"/>
    <w:rsid w:val="00416FB3"/>
    <w:rsid w:val="00420143"/>
    <w:rsid w:val="00424B26"/>
    <w:rsid w:val="00426935"/>
    <w:rsid w:val="004306CD"/>
    <w:rsid w:val="004320A7"/>
    <w:rsid w:val="00432AF9"/>
    <w:rsid w:val="00433DEB"/>
    <w:rsid w:val="004359E4"/>
    <w:rsid w:val="00437994"/>
    <w:rsid w:val="004405F8"/>
    <w:rsid w:val="00441165"/>
    <w:rsid w:val="004420DE"/>
    <w:rsid w:val="00442545"/>
    <w:rsid w:val="004440B8"/>
    <w:rsid w:val="004441A6"/>
    <w:rsid w:val="004464ED"/>
    <w:rsid w:val="00452560"/>
    <w:rsid w:val="00453522"/>
    <w:rsid w:val="00454BA7"/>
    <w:rsid w:val="004565AE"/>
    <w:rsid w:val="00457AE6"/>
    <w:rsid w:val="00460E55"/>
    <w:rsid w:val="00462A03"/>
    <w:rsid w:val="00463366"/>
    <w:rsid w:val="0046357F"/>
    <w:rsid w:val="00470DA9"/>
    <w:rsid w:val="00475CBA"/>
    <w:rsid w:val="00477551"/>
    <w:rsid w:val="00481D4F"/>
    <w:rsid w:val="00484992"/>
    <w:rsid w:val="004901DB"/>
    <w:rsid w:val="00490694"/>
    <w:rsid w:val="00494B17"/>
    <w:rsid w:val="00494B90"/>
    <w:rsid w:val="00494D1A"/>
    <w:rsid w:val="00495D48"/>
    <w:rsid w:val="00496BE4"/>
    <w:rsid w:val="00497586"/>
    <w:rsid w:val="004A2CC7"/>
    <w:rsid w:val="004A3FDA"/>
    <w:rsid w:val="004A458C"/>
    <w:rsid w:val="004A48AA"/>
    <w:rsid w:val="004B162B"/>
    <w:rsid w:val="004B18A4"/>
    <w:rsid w:val="004B3E09"/>
    <w:rsid w:val="004B5E80"/>
    <w:rsid w:val="004B61E1"/>
    <w:rsid w:val="004B7ED4"/>
    <w:rsid w:val="004C036A"/>
    <w:rsid w:val="004C585A"/>
    <w:rsid w:val="004D2894"/>
    <w:rsid w:val="004D3D3B"/>
    <w:rsid w:val="004D4251"/>
    <w:rsid w:val="004D7A73"/>
    <w:rsid w:val="004E4259"/>
    <w:rsid w:val="004E4B67"/>
    <w:rsid w:val="004E6422"/>
    <w:rsid w:val="004F168B"/>
    <w:rsid w:val="004F602C"/>
    <w:rsid w:val="0050123A"/>
    <w:rsid w:val="00501918"/>
    <w:rsid w:val="00507318"/>
    <w:rsid w:val="0051197A"/>
    <w:rsid w:val="00514EF0"/>
    <w:rsid w:val="005172A1"/>
    <w:rsid w:val="00523BD2"/>
    <w:rsid w:val="005255FD"/>
    <w:rsid w:val="005256EA"/>
    <w:rsid w:val="00525EA8"/>
    <w:rsid w:val="00526A9A"/>
    <w:rsid w:val="005277FB"/>
    <w:rsid w:val="00527C59"/>
    <w:rsid w:val="00532FBC"/>
    <w:rsid w:val="00533C09"/>
    <w:rsid w:val="00542136"/>
    <w:rsid w:val="00542FEC"/>
    <w:rsid w:val="00546962"/>
    <w:rsid w:val="00550F5C"/>
    <w:rsid w:val="0055389C"/>
    <w:rsid w:val="00555155"/>
    <w:rsid w:val="00555F16"/>
    <w:rsid w:val="00560100"/>
    <w:rsid w:val="005672ED"/>
    <w:rsid w:val="005713CA"/>
    <w:rsid w:val="005745B0"/>
    <w:rsid w:val="00574919"/>
    <w:rsid w:val="00574A8E"/>
    <w:rsid w:val="00576B8B"/>
    <w:rsid w:val="00577145"/>
    <w:rsid w:val="005809AB"/>
    <w:rsid w:val="00581256"/>
    <w:rsid w:val="00584192"/>
    <w:rsid w:val="00585C5C"/>
    <w:rsid w:val="00586798"/>
    <w:rsid w:val="00586AEC"/>
    <w:rsid w:val="00587B9E"/>
    <w:rsid w:val="005913F5"/>
    <w:rsid w:val="005918B3"/>
    <w:rsid w:val="0059363E"/>
    <w:rsid w:val="00594A4D"/>
    <w:rsid w:val="005A0CBD"/>
    <w:rsid w:val="005A1340"/>
    <w:rsid w:val="005A1BCC"/>
    <w:rsid w:val="005A38F0"/>
    <w:rsid w:val="005A5330"/>
    <w:rsid w:val="005B13AD"/>
    <w:rsid w:val="005B468B"/>
    <w:rsid w:val="005B7F9B"/>
    <w:rsid w:val="005B7FAA"/>
    <w:rsid w:val="005C0827"/>
    <w:rsid w:val="005C2B47"/>
    <w:rsid w:val="005C2D15"/>
    <w:rsid w:val="005C633D"/>
    <w:rsid w:val="005D14AB"/>
    <w:rsid w:val="005D1EAA"/>
    <w:rsid w:val="005D2B14"/>
    <w:rsid w:val="005D3356"/>
    <w:rsid w:val="005D40AD"/>
    <w:rsid w:val="005D45EE"/>
    <w:rsid w:val="005D6629"/>
    <w:rsid w:val="005E1AC1"/>
    <w:rsid w:val="005E279D"/>
    <w:rsid w:val="005E3615"/>
    <w:rsid w:val="005E361D"/>
    <w:rsid w:val="005E3696"/>
    <w:rsid w:val="005E4077"/>
    <w:rsid w:val="005E544B"/>
    <w:rsid w:val="005F3E62"/>
    <w:rsid w:val="005F7FDC"/>
    <w:rsid w:val="00600C96"/>
    <w:rsid w:val="006017A3"/>
    <w:rsid w:val="00604156"/>
    <w:rsid w:val="006049A0"/>
    <w:rsid w:val="0060503E"/>
    <w:rsid w:val="00605960"/>
    <w:rsid w:val="006123E6"/>
    <w:rsid w:val="006141E8"/>
    <w:rsid w:val="00625BAB"/>
    <w:rsid w:val="00626553"/>
    <w:rsid w:val="00632F0B"/>
    <w:rsid w:val="00633E67"/>
    <w:rsid w:val="00637C29"/>
    <w:rsid w:val="00641663"/>
    <w:rsid w:val="00641B21"/>
    <w:rsid w:val="00642DF5"/>
    <w:rsid w:val="0065031B"/>
    <w:rsid w:val="00650BD2"/>
    <w:rsid w:val="00651C65"/>
    <w:rsid w:val="00653B84"/>
    <w:rsid w:val="006568DA"/>
    <w:rsid w:val="00657BA7"/>
    <w:rsid w:val="006615E0"/>
    <w:rsid w:val="00662236"/>
    <w:rsid w:val="006637BB"/>
    <w:rsid w:val="00664FB7"/>
    <w:rsid w:val="00665902"/>
    <w:rsid w:val="00667CE3"/>
    <w:rsid w:val="00670CE3"/>
    <w:rsid w:val="00671A62"/>
    <w:rsid w:val="0067241E"/>
    <w:rsid w:val="00673781"/>
    <w:rsid w:val="00676E4B"/>
    <w:rsid w:val="00680A1B"/>
    <w:rsid w:val="006815A3"/>
    <w:rsid w:val="006969F0"/>
    <w:rsid w:val="006A200C"/>
    <w:rsid w:val="006A70D1"/>
    <w:rsid w:val="006B1737"/>
    <w:rsid w:val="006B1755"/>
    <w:rsid w:val="006B1976"/>
    <w:rsid w:val="006B3FB7"/>
    <w:rsid w:val="006B4246"/>
    <w:rsid w:val="006C0B01"/>
    <w:rsid w:val="006C4870"/>
    <w:rsid w:val="006C54FE"/>
    <w:rsid w:val="006D0BCC"/>
    <w:rsid w:val="006D4AF7"/>
    <w:rsid w:val="006D5C04"/>
    <w:rsid w:val="006D7747"/>
    <w:rsid w:val="006E10C1"/>
    <w:rsid w:val="006E25EE"/>
    <w:rsid w:val="006E5036"/>
    <w:rsid w:val="006E5503"/>
    <w:rsid w:val="006F044B"/>
    <w:rsid w:val="006F504C"/>
    <w:rsid w:val="006F68C2"/>
    <w:rsid w:val="006F796A"/>
    <w:rsid w:val="00700720"/>
    <w:rsid w:val="0070134C"/>
    <w:rsid w:val="00701C0D"/>
    <w:rsid w:val="00703FE4"/>
    <w:rsid w:val="00705E9A"/>
    <w:rsid w:val="007110EC"/>
    <w:rsid w:val="00716575"/>
    <w:rsid w:val="00716F84"/>
    <w:rsid w:val="00723605"/>
    <w:rsid w:val="00723BEE"/>
    <w:rsid w:val="007327F4"/>
    <w:rsid w:val="00733A1D"/>
    <w:rsid w:val="0074509B"/>
    <w:rsid w:val="00750F00"/>
    <w:rsid w:val="007520DC"/>
    <w:rsid w:val="0075421E"/>
    <w:rsid w:val="00754A43"/>
    <w:rsid w:val="00754D06"/>
    <w:rsid w:val="00754E14"/>
    <w:rsid w:val="0076609F"/>
    <w:rsid w:val="00766250"/>
    <w:rsid w:val="0076633E"/>
    <w:rsid w:val="00771B7C"/>
    <w:rsid w:val="007731C2"/>
    <w:rsid w:val="007733BF"/>
    <w:rsid w:val="00774EC9"/>
    <w:rsid w:val="00776954"/>
    <w:rsid w:val="00776CFE"/>
    <w:rsid w:val="00777E71"/>
    <w:rsid w:val="00780213"/>
    <w:rsid w:val="007840BD"/>
    <w:rsid w:val="00786270"/>
    <w:rsid w:val="00786CCF"/>
    <w:rsid w:val="0078705D"/>
    <w:rsid w:val="00790EC9"/>
    <w:rsid w:val="00792EF0"/>
    <w:rsid w:val="00792F29"/>
    <w:rsid w:val="007947F6"/>
    <w:rsid w:val="0079542F"/>
    <w:rsid w:val="00797339"/>
    <w:rsid w:val="007A07C3"/>
    <w:rsid w:val="007A120A"/>
    <w:rsid w:val="007A3D3C"/>
    <w:rsid w:val="007A4963"/>
    <w:rsid w:val="007A5121"/>
    <w:rsid w:val="007A721C"/>
    <w:rsid w:val="007B0E68"/>
    <w:rsid w:val="007B488C"/>
    <w:rsid w:val="007B6714"/>
    <w:rsid w:val="007C164F"/>
    <w:rsid w:val="007C3D38"/>
    <w:rsid w:val="007C3FB6"/>
    <w:rsid w:val="007C5BA2"/>
    <w:rsid w:val="007C6E2C"/>
    <w:rsid w:val="007C71A2"/>
    <w:rsid w:val="007C7F91"/>
    <w:rsid w:val="007D11F6"/>
    <w:rsid w:val="007D13B3"/>
    <w:rsid w:val="007D28B4"/>
    <w:rsid w:val="007D3A97"/>
    <w:rsid w:val="007D40C9"/>
    <w:rsid w:val="007D47EB"/>
    <w:rsid w:val="007D538D"/>
    <w:rsid w:val="007E4016"/>
    <w:rsid w:val="007E75C8"/>
    <w:rsid w:val="007E7936"/>
    <w:rsid w:val="007F0CB8"/>
    <w:rsid w:val="007F1826"/>
    <w:rsid w:val="007F1974"/>
    <w:rsid w:val="008004EA"/>
    <w:rsid w:val="00801B6A"/>
    <w:rsid w:val="00802727"/>
    <w:rsid w:val="00805451"/>
    <w:rsid w:val="0080619F"/>
    <w:rsid w:val="008063E8"/>
    <w:rsid w:val="00807F88"/>
    <w:rsid w:val="0081176B"/>
    <w:rsid w:val="00811CB4"/>
    <w:rsid w:val="00813519"/>
    <w:rsid w:val="008141DC"/>
    <w:rsid w:val="00814CFC"/>
    <w:rsid w:val="00815769"/>
    <w:rsid w:val="0081722C"/>
    <w:rsid w:val="00820E06"/>
    <w:rsid w:val="00821CAA"/>
    <w:rsid w:val="00823E9A"/>
    <w:rsid w:val="00825AC1"/>
    <w:rsid w:val="008312AC"/>
    <w:rsid w:val="0083401A"/>
    <w:rsid w:val="00834580"/>
    <w:rsid w:val="008402ED"/>
    <w:rsid w:val="00841EB6"/>
    <w:rsid w:val="008433EB"/>
    <w:rsid w:val="00843A88"/>
    <w:rsid w:val="00845A32"/>
    <w:rsid w:val="00846CA9"/>
    <w:rsid w:val="00850F83"/>
    <w:rsid w:val="00851C57"/>
    <w:rsid w:val="00851E7A"/>
    <w:rsid w:val="008530BB"/>
    <w:rsid w:val="00853AB9"/>
    <w:rsid w:val="00853C72"/>
    <w:rsid w:val="00853C8F"/>
    <w:rsid w:val="008566A3"/>
    <w:rsid w:val="0085701C"/>
    <w:rsid w:val="00857935"/>
    <w:rsid w:val="00861808"/>
    <w:rsid w:val="008644D2"/>
    <w:rsid w:val="008670A5"/>
    <w:rsid w:val="00870058"/>
    <w:rsid w:val="00872390"/>
    <w:rsid w:val="0087243F"/>
    <w:rsid w:val="00873DB0"/>
    <w:rsid w:val="00875C20"/>
    <w:rsid w:val="00876709"/>
    <w:rsid w:val="008778D1"/>
    <w:rsid w:val="00880713"/>
    <w:rsid w:val="008807AD"/>
    <w:rsid w:val="00882AFE"/>
    <w:rsid w:val="00887453"/>
    <w:rsid w:val="008906F4"/>
    <w:rsid w:val="00890DBD"/>
    <w:rsid w:val="00892D11"/>
    <w:rsid w:val="00895FDD"/>
    <w:rsid w:val="008A1C21"/>
    <w:rsid w:val="008B3066"/>
    <w:rsid w:val="008B6A3A"/>
    <w:rsid w:val="008B77D3"/>
    <w:rsid w:val="008B7CE8"/>
    <w:rsid w:val="008C3C1B"/>
    <w:rsid w:val="008C3E73"/>
    <w:rsid w:val="008C42F2"/>
    <w:rsid w:val="008C5C7E"/>
    <w:rsid w:val="008C7525"/>
    <w:rsid w:val="008D2AF7"/>
    <w:rsid w:val="008D396D"/>
    <w:rsid w:val="008D5A35"/>
    <w:rsid w:val="008E0D6D"/>
    <w:rsid w:val="008E2353"/>
    <w:rsid w:val="008E3355"/>
    <w:rsid w:val="008E39C4"/>
    <w:rsid w:val="008E4508"/>
    <w:rsid w:val="008F0AD1"/>
    <w:rsid w:val="008F12E2"/>
    <w:rsid w:val="008F194F"/>
    <w:rsid w:val="008F1C35"/>
    <w:rsid w:val="008F279B"/>
    <w:rsid w:val="008F497E"/>
    <w:rsid w:val="008F55EF"/>
    <w:rsid w:val="008F6235"/>
    <w:rsid w:val="008F6840"/>
    <w:rsid w:val="008F7311"/>
    <w:rsid w:val="009021C5"/>
    <w:rsid w:val="00902B95"/>
    <w:rsid w:val="00904B02"/>
    <w:rsid w:val="00904BE9"/>
    <w:rsid w:val="00906AE7"/>
    <w:rsid w:val="0090725D"/>
    <w:rsid w:val="00914617"/>
    <w:rsid w:val="00916EDF"/>
    <w:rsid w:val="00921DC6"/>
    <w:rsid w:val="00922477"/>
    <w:rsid w:val="00930F30"/>
    <w:rsid w:val="00931B6E"/>
    <w:rsid w:val="009322FD"/>
    <w:rsid w:val="0093232C"/>
    <w:rsid w:val="009346C7"/>
    <w:rsid w:val="00934DE3"/>
    <w:rsid w:val="00935E5C"/>
    <w:rsid w:val="009372AD"/>
    <w:rsid w:val="00940AE4"/>
    <w:rsid w:val="00942408"/>
    <w:rsid w:val="00943E19"/>
    <w:rsid w:val="00946A26"/>
    <w:rsid w:val="0095177C"/>
    <w:rsid w:val="00952813"/>
    <w:rsid w:val="0095411F"/>
    <w:rsid w:val="009544F2"/>
    <w:rsid w:val="00954AA4"/>
    <w:rsid w:val="00962644"/>
    <w:rsid w:val="00962CE2"/>
    <w:rsid w:val="009677D1"/>
    <w:rsid w:val="009725FB"/>
    <w:rsid w:val="0098169D"/>
    <w:rsid w:val="00982119"/>
    <w:rsid w:val="00983D30"/>
    <w:rsid w:val="0098459F"/>
    <w:rsid w:val="00984CC2"/>
    <w:rsid w:val="00985B03"/>
    <w:rsid w:val="00986007"/>
    <w:rsid w:val="00992C80"/>
    <w:rsid w:val="00992EDC"/>
    <w:rsid w:val="00993094"/>
    <w:rsid w:val="009944FC"/>
    <w:rsid w:val="009966EA"/>
    <w:rsid w:val="009A51AF"/>
    <w:rsid w:val="009A7691"/>
    <w:rsid w:val="009B1A39"/>
    <w:rsid w:val="009B5B55"/>
    <w:rsid w:val="009C0A86"/>
    <w:rsid w:val="009C0C66"/>
    <w:rsid w:val="009C1F3E"/>
    <w:rsid w:val="009C374A"/>
    <w:rsid w:val="009C4FCF"/>
    <w:rsid w:val="009D4298"/>
    <w:rsid w:val="009D5B99"/>
    <w:rsid w:val="009E197E"/>
    <w:rsid w:val="009E26D1"/>
    <w:rsid w:val="009E4102"/>
    <w:rsid w:val="009E5742"/>
    <w:rsid w:val="009E6260"/>
    <w:rsid w:val="009F0327"/>
    <w:rsid w:val="009F3B93"/>
    <w:rsid w:val="009F5A31"/>
    <w:rsid w:val="009F7057"/>
    <w:rsid w:val="00A0064E"/>
    <w:rsid w:val="00A00F52"/>
    <w:rsid w:val="00A017D9"/>
    <w:rsid w:val="00A03650"/>
    <w:rsid w:val="00A03D13"/>
    <w:rsid w:val="00A04B7C"/>
    <w:rsid w:val="00A07AAE"/>
    <w:rsid w:val="00A11331"/>
    <w:rsid w:val="00A117BB"/>
    <w:rsid w:val="00A12932"/>
    <w:rsid w:val="00A16656"/>
    <w:rsid w:val="00A34BCD"/>
    <w:rsid w:val="00A3703E"/>
    <w:rsid w:val="00A41FAC"/>
    <w:rsid w:val="00A42D0C"/>
    <w:rsid w:val="00A440DF"/>
    <w:rsid w:val="00A46A70"/>
    <w:rsid w:val="00A46C53"/>
    <w:rsid w:val="00A53646"/>
    <w:rsid w:val="00A54780"/>
    <w:rsid w:val="00A600DF"/>
    <w:rsid w:val="00A62EEA"/>
    <w:rsid w:val="00A64D44"/>
    <w:rsid w:val="00A70084"/>
    <w:rsid w:val="00A70F17"/>
    <w:rsid w:val="00A763D8"/>
    <w:rsid w:val="00A770DC"/>
    <w:rsid w:val="00A81613"/>
    <w:rsid w:val="00A8258F"/>
    <w:rsid w:val="00A95F41"/>
    <w:rsid w:val="00A96F85"/>
    <w:rsid w:val="00A973D2"/>
    <w:rsid w:val="00A97FD3"/>
    <w:rsid w:val="00AA0C6B"/>
    <w:rsid w:val="00AA13FB"/>
    <w:rsid w:val="00AA2A47"/>
    <w:rsid w:val="00AA520C"/>
    <w:rsid w:val="00AA5DE7"/>
    <w:rsid w:val="00AA6E4F"/>
    <w:rsid w:val="00AB2EA1"/>
    <w:rsid w:val="00AB3018"/>
    <w:rsid w:val="00AB556E"/>
    <w:rsid w:val="00AB6B3A"/>
    <w:rsid w:val="00AB734B"/>
    <w:rsid w:val="00AC07C8"/>
    <w:rsid w:val="00AC0F47"/>
    <w:rsid w:val="00AC29C8"/>
    <w:rsid w:val="00AC567F"/>
    <w:rsid w:val="00AC57EB"/>
    <w:rsid w:val="00AC7204"/>
    <w:rsid w:val="00AC726C"/>
    <w:rsid w:val="00AD1E1B"/>
    <w:rsid w:val="00AD286B"/>
    <w:rsid w:val="00AD4792"/>
    <w:rsid w:val="00AD7365"/>
    <w:rsid w:val="00AD7E91"/>
    <w:rsid w:val="00AD7FD9"/>
    <w:rsid w:val="00AE002B"/>
    <w:rsid w:val="00AE03CA"/>
    <w:rsid w:val="00AE0784"/>
    <w:rsid w:val="00AE1BF4"/>
    <w:rsid w:val="00AE40E9"/>
    <w:rsid w:val="00AE7C44"/>
    <w:rsid w:val="00AF3411"/>
    <w:rsid w:val="00AF6E96"/>
    <w:rsid w:val="00AF742B"/>
    <w:rsid w:val="00B0505C"/>
    <w:rsid w:val="00B054BF"/>
    <w:rsid w:val="00B11596"/>
    <w:rsid w:val="00B117CF"/>
    <w:rsid w:val="00B11DEA"/>
    <w:rsid w:val="00B11ED6"/>
    <w:rsid w:val="00B12D2A"/>
    <w:rsid w:val="00B13620"/>
    <w:rsid w:val="00B16681"/>
    <w:rsid w:val="00B205F6"/>
    <w:rsid w:val="00B240EA"/>
    <w:rsid w:val="00B240F3"/>
    <w:rsid w:val="00B253E0"/>
    <w:rsid w:val="00B25E52"/>
    <w:rsid w:val="00B261A3"/>
    <w:rsid w:val="00B30F77"/>
    <w:rsid w:val="00B34952"/>
    <w:rsid w:val="00B360DB"/>
    <w:rsid w:val="00B360ED"/>
    <w:rsid w:val="00B36512"/>
    <w:rsid w:val="00B40C6F"/>
    <w:rsid w:val="00B40F98"/>
    <w:rsid w:val="00B412E6"/>
    <w:rsid w:val="00B41A3D"/>
    <w:rsid w:val="00B41EB3"/>
    <w:rsid w:val="00B45F8A"/>
    <w:rsid w:val="00B47809"/>
    <w:rsid w:val="00B515CB"/>
    <w:rsid w:val="00B51D52"/>
    <w:rsid w:val="00B5302A"/>
    <w:rsid w:val="00B5655F"/>
    <w:rsid w:val="00B57416"/>
    <w:rsid w:val="00B57F3E"/>
    <w:rsid w:val="00B63F24"/>
    <w:rsid w:val="00B646BB"/>
    <w:rsid w:val="00B64D35"/>
    <w:rsid w:val="00B650AE"/>
    <w:rsid w:val="00B650D4"/>
    <w:rsid w:val="00B737FD"/>
    <w:rsid w:val="00B75F13"/>
    <w:rsid w:val="00B7694A"/>
    <w:rsid w:val="00B821C4"/>
    <w:rsid w:val="00B86884"/>
    <w:rsid w:val="00B87EAE"/>
    <w:rsid w:val="00B927B9"/>
    <w:rsid w:val="00B95D64"/>
    <w:rsid w:val="00B9622D"/>
    <w:rsid w:val="00BA0EE0"/>
    <w:rsid w:val="00BA5734"/>
    <w:rsid w:val="00BA5833"/>
    <w:rsid w:val="00BA661E"/>
    <w:rsid w:val="00BB2461"/>
    <w:rsid w:val="00BB2684"/>
    <w:rsid w:val="00BB4C32"/>
    <w:rsid w:val="00BB76ED"/>
    <w:rsid w:val="00BB7A16"/>
    <w:rsid w:val="00BC27D9"/>
    <w:rsid w:val="00BC5E3C"/>
    <w:rsid w:val="00BC69E7"/>
    <w:rsid w:val="00BD01CB"/>
    <w:rsid w:val="00BD0A29"/>
    <w:rsid w:val="00BD29C6"/>
    <w:rsid w:val="00BD2EB8"/>
    <w:rsid w:val="00BD5487"/>
    <w:rsid w:val="00BD61D6"/>
    <w:rsid w:val="00BE099E"/>
    <w:rsid w:val="00BE2378"/>
    <w:rsid w:val="00BE4359"/>
    <w:rsid w:val="00BE5037"/>
    <w:rsid w:val="00BE7775"/>
    <w:rsid w:val="00BF1739"/>
    <w:rsid w:val="00BF1D45"/>
    <w:rsid w:val="00BF2DB1"/>
    <w:rsid w:val="00C01E2B"/>
    <w:rsid w:val="00C02427"/>
    <w:rsid w:val="00C07161"/>
    <w:rsid w:val="00C07AE8"/>
    <w:rsid w:val="00C1284B"/>
    <w:rsid w:val="00C148BA"/>
    <w:rsid w:val="00C16E78"/>
    <w:rsid w:val="00C17420"/>
    <w:rsid w:val="00C201F1"/>
    <w:rsid w:val="00C20511"/>
    <w:rsid w:val="00C219D0"/>
    <w:rsid w:val="00C22D18"/>
    <w:rsid w:val="00C23C15"/>
    <w:rsid w:val="00C27280"/>
    <w:rsid w:val="00C3112A"/>
    <w:rsid w:val="00C31A51"/>
    <w:rsid w:val="00C32BCF"/>
    <w:rsid w:val="00C406ED"/>
    <w:rsid w:val="00C4147F"/>
    <w:rsid w:val="00C4149D"/>
    <w:rsid w:val="00C43F8E"/>
    <w:rsid w:val="00C4546F"/>
    <w:rsid w:val="00C4624F"/>
    <w:rsid w:val="00C5045A"/>
    <w:rsid w:val="00C514F2"/>
    <w:rsid w:val="00C53360"/>
    <w:rsid w:val="00C5426B"/>
    <w:rsid w:val="00C56DE6"/>
    <w:rsid w:val="00C57CDB"/>
    <w:rsid w:val="00C57FA0"/>
    <w:rsid w:val="00C62F33"/>
    <w:rsid w:val="00C6315A"/>
    <w:rsid w:val="00C66052"/>
    <w:rsid w:val="00C6709F"/>
    <w:rsid w:val="00C6713A"/>
    <w:rsid w:val="00C7670D"/>
    <w:rsid w:val="00C768F4"/>
    <w:rsid w:val="00C7731E"/>
    <w:rsid w:val="00C80A69"/>
    <w:rsid w:val="00C874D2"/>
    <w:rsid w:val="00C912D9"/>
    <w:rsid w:val="00C922E1"/>
    <w:rsid w:val="00C92686"/>
    <w:rsid w:val="00CA079B"/>
    <w:rsid w:val="00CA1FD4"/>
    <w:rsid w:val="00CA26E7"/>
    <w:rsid w:val="00CA50F3"/>
    <w:rsid w:val="00CA5D0C"/>
    <w:rsid w:val="00CA66AC"/>
    <w:rsid w:val="00CA6D0C"/>
    <w:rsid w:val="00CA7102"/>
    <w:rsid w:val="00CB5E57"/>
    <w:rsid w:val="00CB7D98"/>
    <w:rsid w:val="00CC23D2"/>
    <w:rsid w:val="00CC6015"/>
    <w:rsid w:val="00CD0E3E"/>
    <w:rsid w:val="00CD2737"/>
    <w:rsid w:val="00CD3E89"/>
    <w:rsid w:val="00CE469B"/>
    <w:rsid w:val="00CE515E"/>
    <w:rsid w:val="00CF2FB9"/>
    <w:rsid w:val="00CF316B"/>
    <w:rsid w:val="00CF3D73"/>
    <w:rsid w:val="00CF42CB"/>
    <w:rsid w:val="00CF55E6"/>
    <w:rsid w:val="00CF6A48"/>
    <w:rsid w:val="00CF7D8E"/>
    <w:rsid w:val="00D01CE6"/>
    <w:rsid w:val="00D03DC5"/>
    <w:rsid w:val="00D12E77"/>
    <w:rsid w:val="00D15371"/>
    <w:rsid w:val="00D156EE"/>
    <w:rsid w:val="00D17252"/>
    <w:rsid w:val="00D27FC2"/>
    <w:rsid w:val="00D36852"/>
    <w:rsid w:val="00D36D32"/>
    <w:rsid w:val="00D376D5"/>
    <w:rsid w:val="00D37713"/>
    <w:rsid w:val="00D4069B"/>
    <w:rsid w:val="00D41704"/>
    <w:rsid w:val="00D422F6"/>
    <w:rsid w:val="00D4237E"/>
    <w:rsid w:val="00D42981"/>
    <w:rsid w:val="00D43773"/>
    <w:rsid w:val="00D440EA"/>
    <w:rsid w:val="00D44EAE"/>
    <w:rsid w:val="00D4525C"/>
    <w:rsid w:val="00D45723"/>
    <w:rsid w:val="00D47221"/>
    <w:rsid w:val="00D5375D"/>
    <w:rsid w:val="00D54A0E"/>
    <w:rsid w:val="00D54CD0"/>
    <w:rsid w:val="00D54E91"/>
    <w:rsid w:val="00D60A10"/>
    <w:rsid w:val="00D60C1C"/>
    <w:rsid w:val="00D623D0"/>
    <w:rsid w:val="00D62AFB"/>
    <w:rsid w:val="00D63CF2"/>
    <w:rsid w:val="00D64E44"/>
    <w:rsid w:val="00D711FF"/>
    <w:rsid w:val="00D715FB"/>
    <w:rsid w:val="00D729E7"/>
    <w:rsid w:val="00D7486D"/>
    <w:rsid w:val="00D75E36"/>
    <w:rsid w:val="00D76A31"/>
    <w:rsid w:val="00D8089F"/>
    <w:rsid w:val="00D81DB0"/>
    <w:rsid w:val="00D82086"/>
    <w:rsid w:val="00D82D48"/>
    <w:rsid w:val="00D84276"/>
    <w:rsid w:val="00D85013"/>
    <w:rsid w:val="00D876C0"/>
    <w:rsid w:val="00D90A36"/>
    <w:rsid w:val="00D938BC"/>
    <w:rsid w:val="00D94729"/>
    <w:rsid w:val="00D956AA"/>
    <w:rsid w:val="00DA10A6"/>
    <w:rsid w:val="00DA20AD"/>
    <w:rsid w:val="00DA6B80"/>
    <w:rsid w:val="00DB1A6B"/>
    <w:rsid w:val="00DB53B1"/>
    <w:rsid w:val="00DB6055"/>
    <w:rsid w:val="00DB6317"/>
    <w:rsid w:val="00DB735E"/>
    <w:rsid w:val="00DC2080"/>
    <w:rsid w:val="00DC2223"/>
    <w:rsid w:val="00DC2533"/>
    <w:rsid w:val="00DC608B"/>
    <w:rsid w:val="00DC70DA"/>
    <w:rsid w:val="00DC7323"/>
    <w:rsid w:val="00DD0810"/>
    <w:rsid w:val="00DD32C4"/>
    <w:rsid w:val="00DD648C"/>
    <w:rsid w:val="00DE1B51"/>
    <w:rsid w:val="00DE4E78"/>
    <w:rsid w:val="00DE64D1"/>
    <w:rsid w:val="00DE64DA"/>
    <w:rsid w:val="00DF0B72"/>
    <w:rsid w:val="00DF13D9"/>
    <w:rsid w:val="00DF19E3"/>
    <w:rsid w:val="00DF3248"/>
    <w:rsid w:val="00DF411F"/>
    <w:rsid w:val="00DF414C"/>
    <w:rsid w:val="00DF4487"/>
    <w:rsid w:val="00E00A43"/>
    <w:rsid w:val="00E00C19"/>
    <w:rsid w:val="00E0309C"/>
    <w:rsid w:val="00E06EB4"/>
    <w:rsid w:val="00E1181E"/>
    <w:rsid w:val="00E12E71"/>
    <w:rsid w:val="00E20803"/>
    <w:rsid w:val="00E22C38"/>
    <w:rsid w:val="00E23A05"/>
    <w:rsid w:val="00E25BB3"/>
    <w:rsid w:val="00E310AC"/>
    <w:rsid w:val="00E32C48"/>
    <w:rsid w:val="00E349D3"/>
    <w:rsid w:val="00E34D83"/>
    <w:rsid w:val="00E3606B"/>
    <w:rsid w:val="00E36311"/>
    <w:rsid w:val="00E37268"/>
    <w:rsid w:val="00E42114"/>
    <w:rsid w:val="00E42EFF"/>
    <w:rsid w:val="00E440DB"/>
    <w:rsid w:val="00E4601A"/>
    <w:rsid w:val="00E547CA"/>
    <w:rsid w:val="00E56592"/>
    <w:rsid w:val="00E57807"/>
    <w:rsid w:val="00E6003E"/>
    <w:rsid w:val="00E60681"/>
    <w:rsid w:val="00E60A5E"/>
    <w:rsid w:val="00E6426A"/>
    <w:rsid w:val="00E64BF1"/>
    <w:rsid w:val="00E705CF"/>
    <w:rsid w:val="00E756FD"/>
    <w:rsid w:val="00E767AB"/>
    <w:rsid w:val="00E77100"/>
    <w:rsid w:val="00E846D6"/>
    <w:rsid w:val="00E86A95"/>
    <w:rsid w:val="00E86B99"/>
    <w:rsid w:val="00E86CC5"/>
    <w:rsid w:val="00E86DC8"/>
    <w:rsid w:val="00E87AB8"/>
    <w:rsid w:val="00E93B6E"/>
    <w:rsid w:val="00E93CD8"/>
    <w:rsid w:val="00E953AE"/>
    <w:rsid w:val="00E96914"/>
    <w:rsid w:val="00E979F2"/>
    <w:rsid w:val="00EA128C"/>
    <w:rsid w:val="00EA14F7"/>
    <w:rsid w:val="00EA2524"/>
    <w:rsid w:val="00EA2D9B"/>
    <w:rsid w:val="00EA58CC"/>
    <w:rsid w:val="00EA6F9B"/>
    <w:rsid w:val="00EB33B8"/>
    <w:rsid w:val="00EB3B11"/>
    <w:rsid w:val="00EB5798"/>
    <w:rsid w:val="00EB57ED"/>
    <w:rsid w:val="00EB5EE1"/>
    <w:rsid w:val="00EB716C"/>
    <w:rsid w:val="00EC3787"/>
    <w:rsid w:val="00EC6BDA"/>
    <w:rsid w:val="00EC7A94"/>
    <w:rsid w:val="00ED197A"/>
    <w:rsid w:val="00ED478C"/>
    <w:rsid w:val="00ED5366"/>
    <w:rsid w:val="00EE1551"/>
    <w:rsid w:val="00EE3CC7"/>
    <w:rsid w:val="00EE3DEE"/>
    <w:rsid w:val="00EE6E4D"/>
    <w:rsid w:val="00EE7006"/>
    <w:rsid w:val="00EF1C75"/>
    <w:rsid w:val="00EF2C57"/>
    <w:rsid w:val="00EF46CF"/>
    <w:rsid w:val="00EF7D41"/>
    <w:rsid w:val="00F03F39"/>
    <w:rsid w:val="00F142B7"/>
    <w:rsid w:val="00F2124A"/>
    <w:rsid w:val="00F23668"/>
    <w:rsid w:val="00F25450"/>
    <w:rsid w:val="00F27B43"/>
    <w:rsid w:val="00F30634"/>
    <w:rsid w:val="00F32740"/>
    <w:rsid w:val="00F33853"/>
    <w:rsid w:val="00F34191"/>
    <w:rsid w:val="00F35465"/>
    <w:rsid w:val="00F35764"/>
    <w:rsid w:val="00F44E20"/>
    <w:rsid w:val="00F47910"/>
    <w:rsid w:val="00F50721"/>
    <w:rsid w:val="00F51338"/>
    <w:rsid w:val="00F5161B"/>
    <w:rsid w:val="00F53A6D"/>
    <w:rsid w:val="00F55608"/>
    <w:rsid w:val="00F56E5D"/>
    <w:rsid w:val="00F60CB0"/>
    <w:rsid w:val="00F62A43"/>
    <w:rsid w:val="00F663B4"/>
    <w:rsid w:val="00F664C9"/>
    <w:rsid w:val="00F66E9E"/>
    <w:rsid w:val="00F66FFC"/>
    <w:rsid w:val="00F744D9"/>
    <w:rsid w:val="00F825D0"/>
    <w:rsid w:val="00F87520"/>
    <w:rsid w:val="00F90299"/>
    <w:rsid w:val="00F92202"/>
    <w:rsid w:val="00F92588"/>
    <w:rsid w:val="00F92C79"/>
    <w:rsid w:val="00F93543"/>
    <w:rsid w:val="00F968DA"/>
    <w:rsid w:val="00FA02C5"/>
    <w:rsid w:val="00FA2979"/>
    <w:rsid w:val="00FA518B"/>
    <w:rsid w:val="00FB2DF0"/>
    <w:rsid w:val="00FB304E"/>
    <w:rsid w:val="00FB5C6C"/>
    <w:rsid w:val="00FB5D95"/>
    <w:rsid w:val="00FB6A6B"/>
    <w:rsid w:val="00FC1C90"/>
    <w:rsid w:val="00FC4966"/>
    <w:rsid w:val="00FC5892"/>
    <w:rsid w:val="00FC619A"/>
    <w:rsid w:val="00FC72B8"/>
    <w:rsid w:val="00FD57EC"/>
    <w:rsid w:val="00FE0B9C"/>
    <w:rsid w:val="00FE12A7"/>
    <w:rsid w:val="00FE38BC"/>
    <w:rsid w:val="00FE4778"/>
    <w:rsid w:val="00FE564B"/>
    <w:rsid w:val="00FE6942"/>
    <w:rsid w:val="00FF1081"/>
    <w:rsid w:val="00FF167A"/>
    <w:rsid w:val="00FF24FD"/>
    <w:rsid w:val="00FF2BD1"/>
    <w:rsid w:val="00FF42A1"/>
    <w:rsid w:val="00FF5C19"/>
    <w:rsid w:val="00FF5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3B4"/>
    <w:pPr>
      <w:tabs>
        <w:tab w:val="left" w:pos="200"/>
      </w:tabs>
      <w:spacing w:line="220" w:lineRule="exact"/>
      <w:jc w:val="both"/>
    </w:pPr>
  </w:style>
  <w:style w:type="paragraph" w:styleId="Heading1">
    <w:name w:val="heading 1"/>
    <w:basedOn w:val="First-LevelHeading"/>
    <w:next w:val="Normal"/>
    <w:link w:val="Heading1Char"/>
    <w:qFormat/>
    <w:rsid w:val="00880713"/>
    <w:pPr>
      <w:outlineLvl w:val="0"/>
    </w:pPr>
    <w:rPr>
      <w:sz w:val="24"/>
    </w:rPr>
  </w:style>
  <w:style w:type="paragraph" w:styleId="Heading2">
    <w:name w:val="heading 2"/>
    <w:basedOn w:val="Normal"/>
    <w:next w:val="Normal"/>
    <w:link w:val="Heading2Char"/>
    <w:semiHidden/>
    <w:unhideWhenUsed/>
    <w:qFormat/>
    <w:rsid w:val="00880713"/>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880713"/>
    <w:pPr>
      <w:keepNext/>
      <w:keepLines/>
      <w:spacing w:before="200"/>
      <w:outlineLvl w:val="2"/>
    </w:pPr>
    <w:rPr>
      <w:rFonts w:ascii="Cambria" w:eastAsia="Times New Roman" w:hAnsi="Cambria"/>
      <w:b/>
      <w:bCs/>
      <w:color w:val="4F81BD"/>
      <w:sz w:val="24"/>
    </w:rPr>
  </w:style>
  <w:style w:type="paragraph" w:styleId="Heading4">
    <w:name w:val="heading 4"/>
    <w:basedOn w:val="Normal"/>
    <w:next w:val="Normal"/>
    <w:link w:val="Heading4Char"/>
    <w:semiHidden/>
    <w:unhideWhenUsed/>
    <w:qFormat/>
    <w:rsid w:val="00880713"/>
    <w:pPr>
      <w:keepNext/>
      <w:keepLines/>
      <w:spacing w:before="200"/>
      <w:outlineLvl w:val="3"/>
    </w:pPr>
    <w:rPr>
      <w:rFonts w:ascii="Cambria" w:eastAsia="Times New Roman" w:hAnsi="Cambria"/>
      <w:b/>
      <w:bCs/>
      <w:i/>
      <w:iCs/>
      <w:color w:val="4F81BD"/>
      <w:sz w:val="24"/>
    </w:rPr>
  </w:style>
  <w:style w:type="paragraph" w:styleId="Heading5">
    <w:name w:val="heading 5"/>
    <w:basedOn w:val="Normal"/>
    <w:next w:val="Normal"/>
    <w:link w:val="Heading5Char"/>
    <w:semiHidden/>
    <w:unhideWhenUsed/>
    <w:qFormat/>
    <w:rsid w:val="00880713"/>
    <w:pPr>
      <w:keepNext/>
      <w:keepLines/>
      <w:spacing w:before="200"/>
      <w:outlineLvl w:val="4"/>
    </w:pPr>
    <w:rPr>
      <w:rFonts w:ascii="Cambria" w:eastAsia="Times New Roman" w:hAnsi="Cambria"/>
      <w:color w:val="243F60"/>
      <w:sz w:val="24"/>
    </w:rPr>
  </w:style>
  <w:style w:type="paragraph" w:styleId="Heading6">
    <w:name w:val="heading 6"/>
    <w:basedOn w:val="Normal"/>
    <w:next w:val="Normal"/>
    <w:link w:val="Heading6Char"/>
    <w:semiHidden/>
    <w:unhideWhenUsed/>
    <w:qFormat/>
    <w:rsid w:val="00880713"/>
    <w:pPr>
      <w:keepNext/>
      <w:keepLines/>
      <w:spacing w:before="200"/>
      <w:outlineLvl w:val="5"/>
    </w:pPr>
    <w:rPr>
      <w:rFonts w:ascii="Cambria" w:eastAsia="Times New Roman" w:hAnsi="Cambria"/>
      <w:i/>
      <w:iCs/>
      <w:color w:val="243F60"/>
      <w:sz w:val="24"/>
    </w:rPr>
  </w:style>
  <w:style w:type="paragraph" w:styleId="Heading7">
    <w:name w:val="heading 7"/>
    <w:basedOn w:val="Normal"/>
    <w:next w:val="Normal"/>
    <w:link w:val="Heading7Char"/>
    <w:semiHidden/>
    <w:unhideWhenUsed/>
    <w:qFormat/>
    <w:rsid w:val="00880713"/>
    <w:pPr>
      <w:keepNext/>
      <w:keepLines/>
      <w:spacing w:before="200"/>
      <w:outlineLvl w:val="6"/>
    </w:pPr>
    <w:rPr>
      <w:rFonts w:ascii="Cambria" w:eastAsia="Times New Roman" w:hAnsi="Cambria"/>
      <w:i/>
      <w:iCs/>
      <w:color w:val="404040"/>
      <w:sz w:val="24"/>
    </w:rPr>
  </w:style>
  <w:style w:type="paragraph" w:styleId="Heading8">
    <w:name w:val="heading 8"/>
    <w:basedOn w:val="Normal"/>
    <w:next w:val="Normal"/>
    <w:link w:val="Heading8Char"/>
    <w:semiHidden/>
    <w:unhideWhenUsed/>
    <w:qFormat/>
    <w:rsid w:val="00880713"/>
    <w:pPr>
      <w:keepNext/>
      <w:keepLines/>
      <w:spacing w:before="200"/>
      <w:outlineLvl w:val="7"/>
    </w:pPr>
    <w:rPr>
      <w:rFonts w:ascii="Cambria" w:eastAsia="Times New Roman" w:hAnsi="Cambria"/>
      <w:color w:val="404040"/>
    </w:rPr>
  </w:style>
  <w:style w:type="paragraph" w:styleId="Heading9">
    <w:name w:val="heading 9"/>
    <w:basedOn w:val="Normal"/>
    <w:next w:val="Normal"/>
    <w:link w:val="Heading9Char"/>
    <w:semiHidden/>
    <w:unhideWhenUsed/>
    <w:qFormat/>
    <w:rsid w:val="00880713"/>
    <w:pPr>
      <w:keepNext/>
      <w:keepLines/>
      <w:spacing w:before="200"/>
      <w:outlineLvl w:val="8"/>
    </w:pPr>
    <w:rPr>
      <w:rFonts w:ascii="Cambria" w:eastAsia="Times New Roman"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character" w:styleId="FootnoteReference">
    <w:name w:val="footnote reference"/>
    <w:rPr>
      <w:vertAlign w:val="superscript"/>
    </w:rPr>
  </w:style>
  <w:style w:type="paragraph" w:styleId="FootnoteText">
    <w:name w:val="footnote text"/>
    <w:basedOn w:val="Normal"/>
  </w:style>
  <w:style w:type="paragraph" w:customStyle="1" w:styleId="PaperTitle">
    <w:name w:val="Paper Title"/>
    <w:basedOn w:val="Normal"/>
    <w:pPr>
      <w:spacing w:line="480" w:lineRule="exact"/>
      <w:jc w:val="center"/>
    </w:pPr>
    <w:rPr>
      <w:b/>
      <w:sz w:val="32"/>
    </w:rPr>
  </w:style>
  <w:style w:type="paragraph" w:customStyle="1" w:styleId="First-LevelHeading">
    <w:name w:val="First-Level Heading"/>
    <w:basedOn w:val="Normal"/>
    <w:pPr>
      <w:keepNext/>
      <w:spacing w:before="360" w:after="120" w:line="300" w:lineRule="exact"/>
      <w:jc w:val="center"/>
    </w:pPr>
    <w:rPr>
      <w:b/>
    </w:rPr>
  </w:style>
  <w:style w:type="paragraph" w:customStyle="1" w:styleId="Text">
    <w:name w:val="Text"/>
    <w:basedOn w:val="Normal"/>
    <w:link w:val="TextChar"/>
  </w:style>
  <w:style w:type="paragraph" w:customStyle="1" w:styleId="Second-LevelHeading">
    <w:name w:val="Second-Level Heading"/>
    <w:basedOn w:val="Normal"/>
    <w:link w:val="Second-LevelHeadingChar"/>
    <w:pPr>
      <w:keepNext/>
      <w:spacing w:before="240" w:after="60" w:line="260" w:lineRule="exact"/>
    </w:pPr>
    <w:rPr>
      <w:b/>
      <w:sz w:val="22"/>
    </w:rPr>
  </w:style>
  <w:style w:type="paragraph" w:customStyle="1" w:styleId="AbstractText">
    <w:name w:val="Abstract Text"/>
    <w:basedOn w:val="Normal"/>
    <w:link w:val="AbstractTextChar"/>
    <w:pPr>
      <w:spacing w:line="200" w:lineRule="exact"/>
      <w:ind w:left="200" w:right="200"/>
    </w:pPr>
    <w:rPr>
      <w:sz w:val="18"/>
    </w:rPr>
  </w:style>
  <w:style w:type="paragraph" w:customStyle="1" w:styleId="AuthorName">
    <w:name w:val="Author Name"/>
    <w:basedOn w:val="Normal"/>
    <w:pPr>
      <w:spacing w:before="240" w:line="300" w:lineRule="exact"/>
      <w:jc w:val="center"/>
    </w:pPr>
    <w:rPr>
      <w:b/>
    </w:rPr>
  </w:style>
  <w:style w:type="paragraph" w:customStyle="1" w:styleId="AffiliationandAddress">
    <w:name w:val="Affiliation and Address"/>
    <w:basedOn w:val="Normal"/>
    <w:pPr>
      <w:spacing w:before="240" w:line="240" w:lineRule="exact"/>
      <w:jc w:val="center"/>
    </w:pPr>
  </w:style>
  <w:style w:type="paragraph" w:customStyle="1" w:styleId="Extract">
    <w:name w:val="Extract"/>
    <w:basedOn w:val="Normal"/>
    <w:next w:val="Normal"/>
    <w:pPr>
      <w:spacing w:before="120"/>
      <w:ind w:left="200" w:right="200"/>
    </w:pPr>
  </w:style>
  <w:style w:type="paragraph" w:customStyle="1" w:styleId="BulletedList">
    <w:name w:val="Bulleted List"/>
    <w:basedOn w:val="Normal"/>
    <w:next w:val="Normal"/>
    <w:pPr>
      <w:spacing w:before="60"/>
      <w:ind w:left="200" w:hanging="200"/>
    </w:pPr>
  </w:style>
  <w:style w:type="paragraph" w:customStyle="1" w:styleId="Third-LevelHeadingParagraph">
    <w:name w:val="Third-Level Heading Paragraph"/>
    <w:basedOn w:val="Text"/>
    <w:link w:val="Third-LevelHeadingParagraphChar"/>
    <w:pPr>
      <w:spacing w:before="60"/>
    </w:pPr>
  </w:style>
  <w:style w:type="paragraph" w:customStyle="1" w:styleId="AbstractHead">
    <w:name w:val="Abstract Head"/>
    <w:basedOn w:val="Second-LevelHeading"/>
    <w:link w:val="AbstractHeadChar"/>
    <w:pPr>
      <w:spacing w:before="0" w:line="240" w:lineRule="exact"/>
      <w:jc w:val="center"/>
    </w:pPr>
    <w:rPr>
      <w:sz w:val="20"/>
    </w:rPr>
  </w:style>
  <w:style w:type="character" w:customStyle="1" w:styleId="Heading1Char">
    <w:name w:val="Heading 1 Char"/>
    <w:link w:val="Heading1"/>
    <w:rsid w:val="00880713"/>
    <w:rPr>
      <w:b/>
      <w:sz w:val="24"/>
    </w:rPr>
  </w:style>
  <w:style w:type="character" w:customStyle="1" w:styleId="Heading2Char">
    <w:name w:val="Heading 2 Char"/>
    <w:link w:val="Heading2"/>
    <w:semiHidden/>
    <w:rsid w:val="00880713"/>
    <w:rPr>
      <w:rFonts w:ascii="Cambria" w:eastAsia="Times New Roman" w:hAnsi="Cambria"/>
      <w:b/>
      <w:bCs/>
      <w:color w:val="4F81BD"/>
      <w:sz w:val="26"/>
      <w:szCs w:val="26"/>
    </w:rPr>
  </w:style>
  <w:style w:type="character" w:customStyle="1" w:styleId="Heading3Char">
    <w:name w:val="Heading 3 Char"/>
    <w:link w:val="Heading3"/>
    <w:semiHidden/>
    <w:rsid w:val="00880713"/>
    <w:rPr>
      <w:rFonts w:ascii="Cambria" w:eastAsia="Times New Roman" w:hAnsi="Cambria"/>
      <w:b/>
      <w:bCs/>
      <w:color w:val="4F81BD"/>
      <w:sz w:val="24"/>
    </w:rPr>
  </w:style>
  <w:style w:type="character" w:customStyle="1" w:styleId="Heading4Char">
    <w:name w:val="Heading 4 Char"/>
    <w:link w:val="Heading4"/>
    <w:semiHidden/>
    <w:rsid w:val="00880713"/>
    <w:rPr>
      <w:rFonts w:ascii="Cambria" w:eastAsia="Times New Roman" w:hAnsi="Cambria"/>
      <w:b/>
      <w:bCs/>
      <w:i/>
      <w:iCs/>
      <w:color w:val="4F81BD"/>
      <w:sz w:val="24"/>
    </w:rPr>
  </w:style>
  <w:style w:type="character" w:customStyle="1" w:styleId="Heading5Char">
    <w:name w:val="Heading 5 Char"/>
    <w:link w:val="Heading5"/>
    <w:semiHidden/>
    <w:rsid w:val="00880713"/>
    <w:rPr>
      <w:rFonts w:ascii="Cambria" w:eastAsia="Times New Roman" w:hAnsi="Cambria"/>
      <w:color w:val="243F60"/>
      <w:sz w:val="24"/>
    </w:rPr>
  </w:style>
  <w:style w:type="character" w:customStyle="1" w:styleId="Heading6Char">
    <w:name w:val="Heading 6 Char"/>
    <w:link w:val="Heading6"/>
    <w:semiHidden/>
    <w:rsid w:val="00880713"/>
    <w:rPr>
      <w:rFonts w:ascii="Cambria" w:eastAsia="Times New Roman" w:hAnsi="Cambria"/>
      <w:i/>
      <w:iCs/>
      <w:color w:val="243F60"/>
      <w:sz w:val="24"/>
    </w:rPr>
  </w:style>
  <w:style w:type="character" w:customStyle="1" w:styleId="Heading7Char">
    <w:name w:val="Heading 7 Char"/>
    <w:link w:val="Heading7"/>
    <w:semiHidden/>
    <w:rsid w:val="00880713"/>
    <w:rPr>
      <w:rFonts w:ascii="Cambria" w:eastAsia="Times New Roman" w:hAnsi="Cambria"/>
      <w:i/>
      <w:iCs/>
      <w:color w:val="404040"/>
      <w:sz w:val="24"/>
    </w:rPr>
  </w:style>
  <w:style w:type="character" w:customStyle="1" w:styleId="Heading8Char">
    <w:name w:val="Heading 8 Char"/>
    <w:link w:val="Heading8"/>
    <w:semiHidden/>
    <w:rsid w:val="00880713"/>
    <w:rPr>
      <w:rFonts w:ascii="Cambria" w:eastAsia="Times New Roman" w:hAnsi="Cambria"/>
      <w:color w:val="404040"/>
    </w:rPr>
  </w:style>
  <w:style w:type="character" w:customStyle="1" w:styleId="Heading9Char">
    <w:name w:val="Heading 9 Char"/>
    <w:link w:val="Heading9"/>
    <w:semiHidden/>
    <w:rsid w:val="00880713"/>
    <w:rPr>
      <w:rFonts w:ascii="Cambria" w:eastAsia="Times New Roman" w:hAnsi="Cambria"/>
      <w:i/>
      <w:iCs/>
      <w:color w:val="404040"/>
    </w:rPr>
  </w:style>
  <w:style w:type="paragraph" w:styleId="Caption">
    <w:name w:val="caption"/>
    <w:basedOn w:val="Normal"/>
    <w:next w:val="Normal"/>
    <w:unhideWhenUsed/>
    <w:qFormat/>
    <w:rsid w:val="00880713"/>
    <w:pPr>
      <w:spacing w:after="200"/>
    </w:pPr>
    <w:rPr>
      <w:bCs/>
      <w:sz w:val="18"/>
      <w:szCs w:val="18"/>
    </w:rPr>
  </w:style>
  <w:style w:type="paragraph" w:styleId="Title">
    <w:name w:val="Title"/>
    <w:basedOn w:val="PaperTitle"/>
    <w:next w:val="Normal"/>
    <w:link w:val="TitleChar"/>
    <w:qFormat/>
    <w:rsid w:val="00880713"/>
  </w:style>
  <w:style w:type="character" w:customStyle="1" w:styleId="TitleChar">
    <w:name w:val="Title Char"/>
    <w:link w:val="Title"/>
    <w:rsid w:val="00880713"/>
    <w:rPr>
      <w:b/>
      <w:sz w:val="32"/>
    </w:rPr>
  </w:style>
  <w:style w:type="paragraph" w:styleId="Subtitle">
    <w:name w:val="Subtitle"/>
    <w:basedOn w:val="AuthorName"/>
    <w:next w:val="Normal"/>
    <w:link w:val="SubtitleChar"/>
    <w:qFormat/>
    <w:rsid w:val="00880713"/>
    <w:rPr>
      <w:sz w:val="24"/>
    </w:rPr>
  </w:style>
  <w:style w:type="character" w:customStyle="1" w:styleId="SubtitleChar">
    <w:name w:val="Subtitle Char"/>
    <w:link w:val="Subtitle"/>
    <w:rsid w:val="00880713"/>
    <w:rPr>
      <w:b/>
      <w:sz w:val="24"/>
    </w:rPr>
  </w:style>
  <w:style w:type="character" w:styleId="Strong">
    <w:name w:val="Strong"/>
    <w:uiPriority w:val="22"/>
    <w:qFormat/>
    <w:rsid w:val="00880713"/>
    <w:rPr>
      <w:b/>
      <w:bCs/>
    </w:rPr>
  </w:style>
  <w:style w:type="character" w:styleId="Emphasis">
    <w:name w:val="Emphasis"/>
    <w:uiPriority w:val="20"/>
    <w:qFormat/>
    <w:rsid w:val="00880713"/>
    <w:rPr>
      <w:i/>
      <w:iCs/>
    </w:rPr>
  </w:style>
  <w:style w:type="paragraph" w:styleId="NoSpacing">
    <w:name w:val="No Spacing"/>
    <w:basedOn w:val="Normal"/>
    <w:link w:val="NoSpacingChar"/>
    <w:uiPriority w:val="1"/>
    <w:qFormat/>
    <w:rsid w:val="00880713"/>
    <w:rPr>
      <w:rFonts w:ascii="New York" w:hAnsi="New York"/>
      <w:sz w:val="24"/>
    </w:rPr>
  </w:style>
  <w:style w:type="character" w:customStyle="1" w:styleId="NoSpacingChar">
    <w:name w:val="No Spacing Char"/>
    <w:link w:val="NoSpacing"/>
    <w:uiPriority w:val="1"/>
    <w:rsid w:val="00880713"/>
    <w:rPr>
      <w:rFonts w:ascii="New York" w:hAnsi="New York"/>
      <w:sz w:val="24"/>
    </w:rPr>
  </w:style>
  <w:style w:type="paragraph" w:styleId="ListParagraph">
    <w:name w:val="List Paragraph"/>
    <w:basedOn w:val="Normal"/>
    <w:uiPriority w:val="34"/>
    <w:qFormat/>
    <w:rsid w:val="00880713"/>
    <w:pPr>
      <w:ind w:left="720"/>
      <w:contextualSpacing/>
    </w:pPr>
  </w:style>
  <w:style w:type="paragraph" w:styleId="Quote">
    <w:name w:val="Quote"/>
    <w:basedOn w:val="Normal"/>
    <w:next w:val="Normal"/>
    <w:link w:val="QuoteChar"/>
    <w:uiPriority w:val="29"/>
    <w:qFormat/>
    <w:rsid w:val="00880713"/>
    <w:rPr>
      <w:rFonts w:ascii="New York" w:hAnsi="New York"/>
      <w:i/>
      <w:iCs/>
      <w:color w:val="000000"/>
      <w:sz w:val="24"/>
    </w:rPr>
  </w:style>
  <w:style w:type="character" w:customStyle="1" w:styleId="QuoteChar">
    <w:name w:val="Quote Char"/>
    <w:link w:val="Quote"/>
    <w:uiPriority w:val="29"/>
    <w:rsid w:val="00880713"/>
    <w:rPr>
      <w:rFonts w:ascii="New York" w:hAnsi="New York"/>
      <w:i/>
      <w:iCs/>
      <w:color w:val="000000"/>
      <w:sz w:val="24"/>
    </w:rPr>
  </w:style>
  <w:style w:type="paragraph" w:styleId="IntenseQuote">
    <w:name w:val="Intense Quote"/>
    <w:basedOn w:val="Normal"/>
    <w:next w:val="Normal"/>
    <w:link w:val="IntenseQuoteChar"/>
    <w:uiPriority w:val="30"/>
    <w:qFormat/>
    <w:rsid w:val="00880713"/>
    <w:pPr>
      <w:pBdr>
        <w:bottom w:val="single" w:sz="4" w:space="4" w:color="4F81BD"/>
      </w:pBdr>
      <w:spacing w:before="200" w:after="280"/>
      <w:ind w:left="936" w:right="936"/>
    </w:pPr>
    <w:rPr>
      <w:rFonts w:ascii="New York" w:hAnsi="New York"/>
      <w:b/>
      <w:bCs/>
      <w:i/>
      <w:iCs/>
      <w:color w:val="4F81BD"/>
      <w:sz w:val="24"/>
    </w:rPr>
  </w:style>
  <w:style w:type="character" w:customStyle="1" w:styleId="IntenseQuoteChar">
    <w:name w:val="Intense Quote Char"/>
    <w:link w:val="IntenseQuote"/>
    <w:uiPriority w:val="30"/>
    <w:rsid w:val="00880713"/>
    <w:rPr>
      <w:rFonts w:ascii="New York" w:hAnsi="New York"/>
      <w:b/>
      <w:bCs/>
      <w:i/>
      <w:iCs/>
      <w:color w:val="4F81BD"/>
      <w:sz w:val="24"/>
    </w:rPr>
  </w:style>
  <w:style w:type="character" w:styleId="SubtleEmphasis">
    <w:name w:val="Subtle Emphasis"/>
    <w:uiPriority w:val="19"/>
    <w:qFormat/>
    <w:rsid w:val="00880713"/>
    <w:rPr>
      <w:i/>
      <w:iCs/>
      <w:color w:val="808080"/>
    </w:rPr>
  </w:style>
  <w:style w:type="character" w:styleId="IntenseEmphasis">
    <w:name w:val="Intense Emphasis"/>
    <w:uiPriority w:val="21"/>
    <w:qFormat/>
    <w:rsid w:val="00880713"/>
    <w:rPr>
      <w:b/>
      <w:bCs/>
      <w:i/>
      <w:iCs/>
      <w:color w:val="4F81BD"/>
    </w:rPr>
  </w:style>
  <w:style w:type="character" w:styleId="SubtleReference">
    <w:name w:val="Subtle Reference"/>
    <w:uiPriority w:val="31"/>
    <w:qFormat/>
    <w:rsid w:val="00880713"/>
    <w:rPr>
      <w:smallCaps/>
      <w:color w:val="C0504D"/>
      <w:u w:val="single"/>
    </w:rPr>
  </w:style>
  <w:style w:type="character" w:styleId="IntenseReference">
    <w:name w:val="Intense Reference"/>
    <w:uiPriority w:val="32"/>
    <w:qFormat/>
    <w:rsid w:val="00880713"/>
    <w:rPr>
      <w:b/>
      <w:bCs/>
      <w:smallCaps/>
      <w:color w:val="C0504D"/>
      <w:spacing w:val="5"/>
      <w:u w:val="single"/>
    </w:rPr>
  </w:style>
  <w:style w:type="character" w:styleId="BookTitle">
    <w:name w:val="Book Title"/>
    <w:uiPriority w:val="33"/>
    <w:qFormat/>
    <w:rsid w:val="00880713"/>
    <w:rPr>
      <w:b/>
      <w:bCs/>
      <w:smallCaps/>
      <w:spacing w:val="5"/>
    </w:rPr>
  </w:style>
  <w:style w:type="paragraph" w:styleId="TOCHeading">
    <w:name w:val="TOC Heading"/>
    <w:basedOn w:val="Heading1"/>
    <w:next w:val="Normal"/>
    <w:uiPriority w:val="39"/>
    <w:semiHidden/>
    <w:unhideWhenUsed/>
    <w:qFormat/>
    <w:rsid w:val="00880713"/>
    <w:pPr>
      <w:outlineLvl w:val="9"/>
    </w:pPr>
    <w:rPr>
      <w:rFonts w:ascii="Cambria" w:eastAsia="Times New Roman" w:hAnsi="Cambria"/>
      <w:color w:val="365F91"/>
    </w:rPr>
  </w:style>
  <w:style w:type="paragraph" w:customStyle="1" w:styleId="Affiliations">
    <w:name w:val="Affiliations"/>
    <w:basedOn w:val="Normal"/>
    <w:link w:val="AffiliationsChar"/>
    <w:qFormat/>
    <w:rsid w:val="00880713"/>
    <w:pPr>
      <w:spacing w:line="240" w:lineRule="exact"/>
      <w:ind w:left="200" w:right="200"/>
      <w:jc w:val="center"/>
    </w:pPr>
    <w:rPr>
      <w:sz w:val="18"/>
    </w:rPr>
  </w:style>
  <w:style w:type="paragraph" w:customStyle="1" w:styleId="AbstractTitle">
    <w:name w:val="Abstract Title"/>
    <w:basedOn w:val="AbstractHead"/>
    <w:link w:val="AbstractTitleChar"/>
    <w:qFormat/>
    <w:rsid w:val="00880713"/>
    <w:rPr>
      <w:sz w:val="22"/>
    </w:rPr>
  </w:style>
  <w:style w:type="character" w:customStyle="1" w:styleId="AffiliationsChar">
    <w:name w:val="Affiliations Char"/>
    <w:link w:val="Affiliations"/>
    <w:rsid w:val="00880713"/>
    <w:rPr>
      <w:sz w:val="18"/>
    </w:rPr>
  </w:style>
  <w:style w:type="paragraph" w:customStyle="1" w:styleId="AbstractBody">
    <w:name w:val="Abstract Body"/>
    <w:basedOn w:val="AbstractText"/>
    <w:link w:val="AbstractBodyChar"/>
    <w:qFormat/>
    <w:rsid w:val="00880713"/>
  </w:style>
  <w:style w:type="character" w:customStyle="1" w:styleId="Second-LevelHeadingChar">
    <w:name w:val="Second-Level Heading Char"/>
    <w:link w:val="Second-LevelHeading"/>
    <w:rsid w:val="00302300"/>
    <w:rPr>
      <w:b/>
      <w:sz w:val="22"/>
    </w:rPr>
  </w:style>
  <w:style w:type="character" w:customStyle="1" w:styleId="AbstractHeadChar">
    <w:name w:val="Abstract Head Char"/>
    <w:link w:val="AbstractHead"/>
    <w:rsid w:val="00302300"/>
    <w:rPr>
      <w:b/>
      <w:sz w:val="22"/>
    </w:rPr>
  </w:style>
  <w:style w:type="character" w:customStyle="1" w:styleId="AbstractTitleChar">
    <w:name w:val="Abstract Title Char"/>
    <w:link w:val="AbstractTitle"/>
    <w:rsid w:val="00880713"/>
    <w:rPr>
      <w:b/>
      <w:sz w:val="22"/>
    </w:rPr>
  </w:style>
  <w:style w:type="paragraph" w:customStyle="1" w:styleId="Heading30">
    <w:name w:val="Heading_3"/>
    <w:basedOn w:val="Third-LevelHeadingParagraph"/>
    <w:link w:val="Heading3Char0"/>
    <w:qFormat/>
    <w:rsid w:val="00880713"/>
    <w:rPr>
      <w:b/>
    </w:rPr>
  </w:style>
  <w:style w:type="character" w:customStyle="1" w:styleId="AbstractTextChar">
    <w:name w:val="Abstract Text Char"/>
    <w:link w:val="AbstractText"/>
    <w:rsid w:val="00302300"/>
    <w:rPr>
      <w:sz w:val="18"/>
    </w:rPr>
  </w:style>
  <w:style w:type="character" w:customStyle="1" w:styleId="AbstractBodyChar">
    <w:name w:val="Abstract Body Char"/>
    <w:link w:val="AbstractBody"/>
    <w:rsid w:val="00880713"/>
    <w:rPr>
      <w:sz w:val="18"/>
    </w:rPr>
  </w:style>
  <w:style w:type="paragraph" w:customStyle="1" w:styleId="Heading20">
    <w:name w:val="Heading_2"/>
    <w:basedOn w:val="Second-LevelHeading"/>
    <w:link w:val="Heading2Char0"/>
    <w:qFormat/>
    <w:rsid w:val="00880713"/>
  </w:style>
  <w:style w:type="character" w:customStyle="1" w:styleId="TextChar">
    <w:name w:val="Text Char"/>
    <w:basedOn w:val="DefaultParagraphFont"/>
    <w:link w:val="Text"/>
    <w:rsid w:val="00302300"/>
  </w:style>
  <w:style w:type="character" w:customStyle="1" w:styleId="Third-LevelHeadingParagraphChar">
    <w:name w:val="Third-Level Heading Paragraph Char"/>
    <w:basedOn w:val="TextChar"/>
    <w:link w:val="Third-LevelHeadingParagraph"/>
    <w:rsid w:val="00302300"/>
  </w:style>
  <w:style w:type="character" w:customStyle="1" w:styleId="Heading3Char0">
    <w:name w:val="Heading_3 Char"/>
    <w:link w:val="Heading30"/>
    <w:rsid w:val="00880713"/>
    <w:rPr>
      <w:b/>
    </w:rPr>
  </w:style>
  <w:style w:type="character" w:styleId="Hyperlink">
    <w:name w:val="Hyperlink"/>
    <w:uiPriority w:val="99"/>
    <w:unhideWhenUsed/>
    <w:rsid w:val="00262CA6"/>
    <w:rPr>
      <w:color w:val="0000FF"/>
      <w:u w:val="single"/>
    </w:rPr>
  </w:style>
  <w:style w:type="character" w:customStyle="1" w:styleId="Heading2Char0">
    <w:name w:val="Heading_2 Char"/>
    <w:link w:val="Heading20"/>
    <w:rsid w:val="00880713"/>
    <w:rPr>
      <w:b/>
      <w:sz w:val="22"/>
    </w:rPr>
  </w:style>
  <w:style w:type="character" w:customStyle="1" w:styleId="caps">
    <w:name w:val="caps"/>
    <w:rsid w:val="006969F0"/>
  </w:style>
  <w:style w:type="character" w:styleId="FollowedHyperlink">
    <w:name w:val="FollowedHyperlink"/>
    <w:rsid w:val="00CF3D73"/>
    <w:rPr>
      <w:color w:val="800080"/>
      <w:u w:val="single"/>
    </w:rPr>
  </w:style>
  <w:style w:type="paragraph" w:styleId="BalloonText">
    <w:name w:val="Balloon Text"/>
    <w:basedOn w:val="Normal"/>
    <w:link w:val="BalloonTextChar"/>
    <w:rsid w:val="008E39C4"/>
    <w:pPr>
      <w:spacing w:line="240" w:lineRule="auto"/>
    </w:pPr>
    <w:rPr>
      <w:rFonts w:ascii="Tahoma" w:hAnsi="Tahoma" w:cs="Tahoma"/>
      <w:sz w:val="16"/>
      <w:szCs w:val="16"/>
    </w:rPr>
  </w:style>
  <w:style w:type="character" w:customStyle="1" w:styleId="BalloonTextChar">
    <w:name w:val="Balloon Text Char"/>
    <w:link w:val="BalloonText"/>
    <w:rsid w:val="008E39C4"/>
    <w:rPr>
      <w:rFonts w:ascii="Tahoma" w:hAnsi="Tahoma" w:cs="Tahoma"/>
      <w:sz w:val="16"/>
      <w:szCs w:val="16"/>
    </w:rPr>
  </w:style>
  <w:style w:type="table" w:styleId="TableGrid">
    <w:name w:val="Table Grid"/>
    <w:basedOn w:val="TableNormal"/>
    <w:rsid w:val="0085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E6003E"/>
    <w:pPr>
      <w:tabs>
        <w:tab w:val="clear" w:pos="200"/>
        <w:tab w:val="center" w:pos="4680"/>
        <w:tab w:val="right" w:pos="9360"/>
      </w:tabs>
      <w:spacing w:line="240" w:lineRule="auto"/>
    </w:pPr>
  </w:style>
  <w:style w:type="character" w:customStyle="1" w:styleId="HeaderChar">
    <w:name w:val="Header Char"/>
    <w:basedOn w:val="DefaultParagraphFont"/>
    <w:link w:val="Header"/>
    <w:rsid w:val="00E6003E"/>
  </w:style>
  <w:style w:type="paragraph" w:styleId="Footer">
    <w:name w:val="footer"/>
    <w:basedOn w:val="Normal"/>
    <w:link w:val="FooterChar"/>
    <w:rsid w:val="00E6003E"/>
    <w:pPr>
      <w:tabs>
        <w:tab w:val="clear" w:pos="200"/>
        <w:tab w:val="center" w:pos="4680"/>
        <w:tab w:val="right" w:pos="9360"/>
      </w:tabs>
      <w:spacing w:line="240" w:lineRule="auto"/>
    </w:pPr>
  </w:style>
  <w:style w:type="character" w:customStyle="1" w:styleId="FooterChar">
    <w:name w:val="Footer Char"/>
    <w:basedOn w:val="DefaultParagraphFont"/>
    <w:link w:val="Footer"/>
    <w:rsid w:val="00E6003E"/>
  </w:style>
  <w:style w:type="paragraph" w:styleId="Revision">
    <w:name w:val="Revision"/>
    <w:hidden/>
    <w:uiPriority w:val="99"/>
    <w:semiHidden/>
    <w:rsid w:val="00E6003E"/>
  </w:style>
  <w:style w:type="paragraph" w:customStyle="1" w:styleId="Standard">
    <w:name w:val="Standard"/>
    <w:rsid w:val="00AE002B"/>
    <w:pPr>
      <w:tabs>
        <w:tab w:val="left" w:pos="200"/>
      </w:tabs>
      <w:suppressAutoHyphens/>
      <w:autoSpaceDN w:val="0"/>
      <w:spacing w:line="220" w:lineRule="exact"/>
      <w:jc w:val="both"/>
      <w:textAlignment w:val="baseline"/>
    </w:pPr>
    <w:rPr>
      <w:rFonts w:ascii="Times New Roman" w:eastAsia="SimSun" w:hAnsi="Times New Roman" w:cs="Mangal"/>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3B4"/>
    <w:pPr>
      <w:tabs>
        <w:tab w:val="left" w:pos="200"/>
      </w:tabs>
      <w:spacing w:line="220" w:lineRule="exact"/>
      <w:jc w:val="both"/>
    </w:pPr>
  </w:style>
  <w:style w:type="paragraph" w:styleId="Heading1">
    <w:name w:val="heading 1"/>
    <w:basedOn w:val="First-LevelHeading"/>
    <w:next w:val="Normal"/>
    <w:link w:val="Heading1Char"/>
    <w:qFormat/>
    <w:rsid w:val="00880713"/>
    <w:pPr>
      <w:outlineLvl w:val="0"/>
    </w:pPr>
    <w:rPr>
      <w:sz w:val="24"/>
    </w:rPr>
  </w:style>
  <w:style w:type="paragraph" w:styleId="Heading2">
    <w:name w:val="heading 2"/>
    <w:basedOn w:val="Normal"/>
    <w:next w:val="Normal"/>
    <w:link w:val="Heading2Char"/>
    <w:semiHidden/>
    <w:unhideWhenUsed/>
    <w:qFormat/>
    <w:rsid w:val="00880713"/>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880713"/>
    <w:pPr>
      <w:keepNext/>
      <w:keepLines/>
      <w:spacing w:before="200"/>
      <w:outlineLvl w:val="2"/>
    </w:pPr>
    <w:rPr>
      <w:rFonts w:ascii="Cambria" w:eastAsia="Times New Roman" w:hAnsi="Cambria"/>
      <w:b/>
      <w:bCs/>
      <w:color w:val="4F81BD"/>
      <w:sz w:val="24"/>
    </w:rPr>
  </w:style>
  <w:style w:type="paragraph" w:styleId="Heading4">
    <w:name w:val="heading 4"/>
    <w:basedOn w:val="Normal"/>
    <w:next w:val="Normal"/>
    <w:link w:val="Heading4Char"/>
    <w:semiHidden/>
    <w:unhideWhenUsed/>
    <w:qFormat/>
    <w:rsid w:val="00880713"/>
    <w:pPr>
      <w:keepNext/>
      <w:keepLines/>
      <w:spacing w:before="200"/>
      <w:outlineLvl w:val="3"/>
    </w:pPr>
    <w:rPr>
      <w:rFonts w:ascii="Cambria" w:eastAsia="Times New Roman" w:hAnsi="Cambria"/>
      <w:b/>
      <w:bCs/>
      <w:i/>
      <w:iCs/>
      <w:color w:val="4F81BD"/>
      <w:sz w:val="24"/>
    </w:rPr>
  </w:style>
  <w:style w:type="paragraph" w:styleId="Heading5">
    <w:name w:val="heading 5"/>
    <w:basedOn w:val="Normal"/>
    <w:next w:val="Normal"/>
    <w:link w:val="Heading5Char"/>
    <w:semiHidden/>
    <w:unhideWhenUsed/>
    <w:qFormat/>
    <w:rsid w:val="00880713"/>
    <w:pPr>
      <w:keepNext/>
      <w:keepLines/>
      <w:spacing w:before="200"/>
      <w:outlineLvl w:val="4"/>
    </w:pPr>
    <w:rPr>
      <w:rFonts w:ascii="Cambria" w:eastAsia="Times New Roman" w:hAnsi="Cambria"/>
      <w:color w:val="243F60"/>
      <w:sz w:val="24"/>
    </w:rPr>
  </w:style>
  <w:style w:type="paragraph" w:styleId="Heading6">
    <w:name w:val="heading 6"/>
    <w:basedOn w:val="Normal"/>
    <w:next w:val="Normal"/>
    <w:link w:val="Heading6Char"/>
    <w:semiHidden/>
    <w:unhideWhenUsed/>
    <w:qFormat/>
    <w:rsid w:val="00880713"/>
    <w:pPr>
      <w:keepNext/>
      <w:keepLines/>
      <w:spacing w:before="200"/>
      <w:outlineLvl w:val="5"/>
    </w:pPr>
    <w:rPr>
      <w:rFonts w:ascii="Cambria" w:eastAsia="Times New Roman" w:hAnsi="Cambria"/>
      <w:i/>
      <w:iCs/>
      <w:color w:val="243F60"/>
      <w:sz w:val="24"/>
    </w:rPr>
  </w:style>
  <w:style w:type="paragraph" w:styleId="Heading7">
    <w:name w:val="heading 7"/>
    <w:basedOn w:val="Normal"/>
    <w:next w:val="Normal"/>
    <w:link w:val="Heading7Char"/>
    <w:semiHidden/>
    <w:unhideWhenUsed/>
    <w:qFormat/>
    <w:rsid w:val="00880713"/>
    <w:pPr>
      <w:keepNext/>
      <w:keepLines/>
      <w:spacing w:before="200"/>
      <w:outlineLvl w:val="6"/>
    </w:pPr>
    <w:rPr>
      <w:rFonts w:ascii="Cambria" w:eastAsia="Times New Roman" w:hAnsi="Cambria"/>
      <w:i/>
      <w:iCs/>
      <w:color w:val="404040"/>
      <w:sz w:val="24"/>
    </w:rPr>
  </w:style>
  <w:style w:type="paragraph" w:styleId="Heading8">
    <w:name w:val="heading 8"/>
    <w:basedOn w:val="Normal"/>
    <w:next w:val="Normal"/>
    <w:link w:val="Heading8Char"/>
    <w:semiHidden/>
    <w:unhideWhenUsed/>
    <w:qFormat/>
    <w:rsid w:val="00880713"/>
    <w:pPr>
      <w:keepNext/>
      <w:keepLines/>
      <w:spacing w:before="200"/>
      <w:outlineLvl w:val="7"/>
    </w:pPr>
    <w:rPr>
      <w:rFonts w:ascii="Cambria" w:eastAsia="Times New Roman" w:hAnsi="Cambria"/>
      <w:color w:val="404040"/>
    </w:rPr>
  </w:style>
  <w:style w:type="paragraph" w:styleId="Heading9">
    <w:name w:val="heading 9"/>
    <w:basedOn w:val="Normal"/>
    <w:next w:val="Normal"/>
    <w:link w:val="Heading9Char"/>
    <w:semiHidden/>
    <w:unhideWhenUsed/>
    <w:qFormat/>
    <w:rsid w:val="00880713"/>
    <w:pPr>
      <w:keepNext/>
      <w:keepLines/>
      <w:spacing w:before="200"/>
      <w:outlineLvl w:val="8"/>
    </w:pPr>
    <w:rPr>
      <w:rFonts w:ascii="Cambria" w:eastAsia="Times New Roman"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character" w:styleId="FootnoteReference">
    <w:name w:val="footnote reference"/>
    <w:rPr>
      <w:vertAlign w:val="superscript"/>
    </w:rPr>
  </w:style>
  <w:style w:type="paragraph" w:styleId="FootnoteText">
    <w:name w:val="footnote text"/>
    <w:basedOn w:val="Normal"/>
  </w:style>
  <w:style w:type="paragraph" w:customStyle="1" w:styleId="PaperTitle">
    <w:name w:val="Paper Title"/>
    <w:basedOn w:val="Normal"/>
    <w:pPr>
      <w:spacing w:line="480" w:lineRule="exact"/>
      <w:jc w:val="center"/>
    </w:pPr>
    <w:rPr>
      <w:b/>
      <w:sz w:val="32"/>
    </w:rPr>
  </w:style>
  <w:style w:type="paragraph" w:customStyle="1" w:styleId="First-LevelHeading">
    <w:name w:val="First-Level Heading"/>
    <w:basedOn w:val="Normal"/>
    <w:pPr>
      <w:keepNext/>
      <w:spacing w:before="360" w:after="120" w:line="300" w:lineRule="exact"/>
      <w:jc w:val="center"/>
    </w:pPr>
    <w:rPr>
      <w:b/>
    </w:rPr>
  </w:style>
  <w:style w:type="paragraph" w:customStyle="1" w:styleId="Text">
    <w:name w:val="Text"/>
    <w:basedOn w:val="Normal"/>
    <w:link w:val="TextChar"/>
  </w:style>
  <w:style w:type="paragraph" w:customStyle="1" w:styleId="Second-LevelHeading">
    <w:name w:val="Second-Level Heading"/>
    <w:basedOn w:val="Normal"/>
    <w:link w:val="Second-LevelHeadingChar"/>
    <w:pPr>
      <w:keepNext/>
      <w:spacing w:before="240" w:after="60" w:line="260" w:lineRule="exact"/>
    </w:pPr>
    <w:rPr>
      <w:b/>
      <w:sz w:val="22"/>
    </w:rPr>
  </w:style>
  <w:style w:type="paragraph" w:customStyle="1" w:styleId="AbstractText">
    <w:name w:val="Abstract Text"/>
    <w:basedOn w:val="Normal"/>
    <w:link w:val="AbstractTextChar"/>
    <w:pPr>
      <w:spacing w:line="200" w:lineRule="exact"/>
      <w:ind w:left="200" w:right="200"/>
    </w:pPr>
    <w:rPr>
      <w:sz w:val="18"/>
    </w:rPr>
  </w:style>
  <w:style w:type="paragraph" w:customStyle="1" w:styleId="AuthorName">
    <w:name w:val="Author Name"/>
    <w:basedOn w:val="Normal"/>
    <w:pPr>
      <w:spacing w:before="240" w:line="300" w:lineRule="exact"/>
      <w:jc w:val="center"/>
    </w:pPr>
    <w:rPr>
      <w:b/>
    </w:rPr>
  </w:style>
  <w:style w:type="paragraph" w:customStyle="1" w:styleId="AffiliationandAddress">
    <w:name w:val="Affiliation and Address"/>
    <w:basedOn w:val="Normal"/>
    <w:pPr>
      <w:spacing w:before="240" w:line="240" w:lineRule="exact"/>
      <w:jc w:val="center"/>
    </w:pPr>
  </w:style>
  <w:style w:type="paragraph" w:customStyle="1" w:styleId="Extract">
    <w:name w:val="Extract"/>
    <w:basedOn w:val="Normal"/>
    <w:next w:val="Normal"/>
    <w:pPr>
      <w:spacing w:before="120"/>
      <w:ind w:left="200" w:right="200"/>
    </w:pPr>
  </w:style>
  <w:style w:type="paragraph" w:customStyle="1" w:styleId="BulletedList">
    <w:name w:val="Bulleted List"/>
    <w:basedOn w:val="Normal"/>
    <w:next w:val="Normal"/>
    <w:pPr>
      <w:spacing w:before="60"/>
      <w:ind w:left="200" w:hanging="200"/>
    </w:pPr>
  </w:style>
  <w:style w:type="paragraph" w:customStyle="1" w:styleId="Third-LevelHeadingParagraph">
    <w:name w:val="Third-Level Heading Paragraph"/>
    <w:basedOn w:val="Text"/>
    <w:link w:val="Third-LevelHeadingParagraphChar"/>
    <w:pPr>
      <w:spacing w:before="60"/>
    </w:pPr>
  </w:style>
  <w:style w:type="paragraph" w:customStyle="1" w:styleId="AbstractHead">
    <w:name w:val="Abstract Head"/>
    <w:basedOn w:val="Second-LevelHeading"/>
    <w:link w:val="AbstractHeadChar"/>
    <w:pPr>
      <w:spacing w:before="0" w:line="240" w:lineRule="exact"/>
      <w:jc w:val="center"/>
    </w:pPr>
    <w:rPr>
      <w:sz w:val="20"/>
    </w:rPr>
  </w:style>
  <w:style w:type="character" w:customStyle="1" w:styleId="Heading1Char">
    <w:name w:val="Heading 1 Char"/>
    <w:link w:val="Heading1"/>
    <w:rsid w:val="00880713"/>
    <w:rPr>
      <w:b/>
      <w:sz w:val="24"/>
    </w:rPr>
  </w:style>
  <w:style w:type="character" w:customStyle="1" w:styleId="Heading2Char">
    <w:name w:val="Heading 2 Char"/>
    <w:link w:val="Heading2"/>
    <w:semiHidden/>
    <w:rsid w:val="00880713"/>
    <w:rPr>
      <w:rFonts w:ascii="Cambria" w:eastAsia="Times New Roman" w:hAnsi="Cambria"/>
      <w:b/>
      <w:bCs/>
      <w:color w:val="4F81BD"/>
      <w:sz w:val="26"/>
      <w:szCs w:val="26"/>
    </w:rPr>
  </w:style>
  <w:style w:type="character" w:customStyle="1" w:styleId="Heading3Char">
    <w:name w:val="Heading 3 Char"/>
    <w:link w:val="Heading3"/>
    <w:semiHidden/>
    <w:rsid w:val="00880713"/>
    <w:rPr>
      <w:rFonts w:ascii="Cambria" w:eastAsia="Times New Roman" w:hAnsi="Cambria"/>
      <w:b/>
      <w:bCs/>
      <w:color w:val="4F81BD"/>
      <w:sz w:val="24"/>
    </w:rPr>
  </w:style>
  <w:style w:type="character" w:customStyle="1" w:styleId="Heading4Char">
    <w:name w:val="Heading 4 Char"/>
    <w:link w:val="Heading4"/>
    <w:semiHidden/>
    <w:rsid w:val="00880713"/>
    <w:rPr>
      <w:rFonts w:ascii="Cambria" w:eastAsia="Times New Roman" w:hAnsi="Cambria"/>
      <w:b/>
      <w:bCs/>
      <w:i/>
      <w:iCs/>
      <w:color w:val="4F81BD"/>
      <w:sz w:val="24"/>
    </w:rPr>
  </w:style>
  <w:style w:type="character" w:customStyle="1" w:styleId="Heading5Char">
    <w:name w:val="Heading 5 Char"/>
    <w:link w:val="Heading5"/>
    <w:semiHidden/>
    <w:rsid w:val="00880713"/>
    <w:rPr>
      <w:rFonts w:ascii="Cambria" w:eastAsia="Times New Roman" w:hAnsi="Cambria"/>
      <w:color w:val="243F60"/>
      <w:sz w:val="24"/>
    </w:rPr>
  </w:style>
  <w:style w:type="character" w:customStyle="1" w:styleId="Heading6Char">
    <w:name w:val="Heading 6 Char"/>
    <w:link w:val="Heading6"/>
    <w:semiHidden/>
    <w:rsid w:val="00880713"/>
    <w:rPr>
      <w:rFonts w:ascii="Cambria" w:eastAsia="Times New Roman" w:hAnsi="Cambria"/>
      <w:i/>
      <w:iCs/>
      <w:color w:val="243F60"/>
      <w:sz w:val="24"/>
    </w:rPr>
  </w:style>
  <w:style w:type="character" w:customStyle="1" w:styleId="Heading7Char">
    <w:name w:val="Heading 7 Char"/>
    <w:link w:val="Heading7"/>
    <w:semiHidden/>
    <w:rsid w:val="00880713"/>
    <w:rPr>
      <w:rFonts w:ascii="Cambria" w:eastAsia="Times New Roman" w:hAnsi="Cambria"/>
      <w:i/>
      <w:iCs/>
      <w:color w:val="404040"/>
      <w:sz w:val="24"/>
    </w:rPr>
  </w:style>
  <w:style w:type="character" w:customStyle="1" w:styleId="Heading8Char">
    <w:name w:val="Heading 8 Char"/>
    <w:link w:val="Heading8"/>
    <w:semiHidden/>
    <w:rsid w:val="00880713"/>
    <w:rPr>
      <w:rFonts w:ascii="Cambria" w:eastAsia="Times New Roman" w:hAnsi="Cambria"/>
      <w:color w:val="404040"/>
    </w:rPr>
  </w:style>
  <w:style w:type="character" w:customStyle="1" w:styleId="Heading9Char">
    <w:name w:val="Heading 9 Char"/>
    <w:link w:val="Heading9"/>
    <w:semiHidden/>
    <w:rsid w:val="00880713"/>
    <w:rPr>
      <w:rFonts w:ascii="Cambria" w:eastAsia="Times New Roman" w:hAnsi="Cambria"/>
      <w:i/>
      <w:iCs/>
      <w:color w:val="404040"/>
    </w:rPr>
  </w:style>
  <w:style w:type="paragraph" w:styleId="Caption">
    <w:name w:val="caption"/>
    <w:basedOn w:val="Normal"/>
    <w:next w:val="Normal"/>
    <w:unhideWhenUsed/>
    <w:qFormat/>
    <w:rsid w:val="00880713"/>
    <w:pPr>
      <w:spacing w:after="200"/>
    </w:pPr>
    <w:rPr>
      <w:bCs/>
      <w:sz w:val="18"/>
      <w:szCs w:val="18"/>
    </w:rPr>
  </w:style>
  <w:style w:type="paragraph" w:styleId="Title">
    <w:name w:val="Title"/>
    <w:basedOn w:val="PaperTitle"/>
    <w:next w:val="Normal"/>
    <w:link w:val="TitleChar"/>
    <w:qFormat/>
    <w:rsid w:val="00880713"/>
  </w:style>
  <w:style w:type="character" w:customStyle="1" w:styleId="TitleChar">
    <w:name w:val="Title Char"/>
    <w:link w:val="Title"/>
    <w:rsid w:val="00880713"/>
    <w:rPr>
      <w:b/>
      <w:sz w:val="32"/>
    </w:rPr>
  </w:style>
  <w:style w:type="paragraph" w:styleId="Subtitle">
    <w:name w:val="Subtitle"/>
    <w:basedOn w:val="AuthorName"/>
    <w:next w:val="Normal"/>
    <w:link w:val="SubtitleChar"/>
    <w:qFormat/>
    <w:rsid w:val="00880713"/>
    <w:rPr>
      <w:sz w:val="24"/>
    </w:rPr>
  </w:style>
  <w:style w:type="character" w:customStyle="1" w:styleId="SubtitleChar">
    <w:name w:val="Subtitle Char"/>
    <w:link w:val="Subtitle"/>
    <w:rsid w:val="00880713"/>
    <w:rPr>
      <w:b/>
      <w:sz w:val="24"/>
    </w:rPr>
  </w:style>
  <w:style w:type="character" w:styleId="Strong">
    <w:name w:val="Strong"/>
    <w:uiPriority w:val="22"/>
    <w:qFormat/>
    <w:rsid w:val="00880713"/>
    <w:rPr>
      <w:b/>
      <w:bCs/>
    </w:rPr>
  </w:style>
  <w:style w:type="character" w:styleId="Emphasis">
    <w:name w:val="Emphasis"/>
    <w:uiPriority w:val="20"/>
    <w:qFormat/>
    <w:rsid w:val="00880713"/>
    <w:rPr>
      <w:i/>
      <w:iCs/>
    </w:rPr>
  </w:style>
  <w:style w:type="paragraph" w:styleId="NoSpacing">
    <w:name w:val="No Spacing"/>
    <w:basedOn w:val="Normal"/>
    <w:link w:val="NoSpacingChar"/>
    <w:uiPriority w:val="1"/>
    <w:qFormat/>
    <w:rsid w:val="00880713"/>
    <w:rPr>
      <w:rFonts w:ascii="New York" w:hAnsi="New York"/>
      <w:sz w:val="24"/>
    </w:rPr>
  </w:style>
  <w:style w:type="character" w:customStyle="1" w:styleId="NoSpacingChar">
    <w:name w:val="No Spacing Char"/>
    <w:link w:val="NoSpacing"/>
    <w:uiPriority w:val="1"/>
    <w:rsid w:val="00880713"/>
    <w:rPr>
      <w:rFonts w:ascii="New York" w:hAnsi="New York"/>
      <w:sz w:val="24"/>
    </w:rPr>
  </w:style>
  <w:style w:type="paragraph" w:styleId="ListParagraph">
    <w:name w:val="List Paragraph"/>
    <w:basedOn w:val="Normal"/>
    <w:uiPriority w:val="34"/>
    <w:qFormat/>
    <w:rsid w:val="00880713"/>
    <w:pPr>
      <w:ind w:left="720"/>
      <w:contextualSpacing/>
    </w:pPr>
  </w:style>
  <w:style w:type="paragraph" w:styleId="Quote">
    <w:name w:val="Quote"/>
    <w:basedOn w:val="Normal"/>
    <w:next w:val="Normal"/>
    <w:link w:val="QuoteChar"/>
    <w:uiPriority w:val="29"/>
    <w:qFormat/>
    <w:rsid w:val="00880713"/>
    <w:rPr>
      <w:rFonts w:ascii="New York" w:hAnsi="New York"/>
      <w:i/>
      <w:iCs/>
      <w:color w:val="000000"/>
      <w:sz w:val="24"/>
    </w:rPr>
  </w:style>
  <w:style w:type="character" w:customStyle="1" w:styleId="QuoteChar">
    <w:name w:val="Quote Char"/>
    <w:link w:val="Quote"/>
    <w:uiPriority w:val="29"/>
    <w:rsid w:val="00880713"/>
    <w:rPr>
      <w:rFonts w:ascii="New York" w:hAnsi="New York"/>
      <w:i/>
      <w:iCs/>
      <w:color w:val="000000"/>
      <w:sz w:val="24"/>
    </w:rPr>
  </w:style>
  <w:style w:type="paragraph" w:styleId="IntenseQuote">
    <w:name w:val="Intense Quote"/>
    <w:basedOn w:val="Normal"/>
    <w:next w:val="Normal"/>
    <w:link w:val="IntenseQuoteChar"/>
    <w:uiPriority w:val="30"/>
    <w:qFormat/>
    <w:rsid w:val="00880713"/>
    <w:pPr>
      <w:pBdr>
        <w:bottom w:val="single" w:sz="4" w:space="4" w:color="4F81BD"/>
      </w:pBdr>
      <w:spacing w:before="200" w:after="280"/>
      <w:ind w:left="936" w:right="936"/>
    </w:pPr>
    <w:rPr>
      <w:rFonts w:ascii="New York" w:hAnsi="New York"/>
      <w:b/>
      <w:bCs/>
      <w:i/>
      <w:iCs/>
      <w:color w:val="4F81BD"/>
      <w:sz w:val="24"/>
    </w:rPr>
  </w:style>
  <w:style w:type="character" w:customStyle="1" w:styleId="IntenseQuoteChar">
    <w:name w:val="Intense Quote Char"/>
    <w:link w:val="IntenseQuote"/>
    <w:uiPriority w:val="30"/>
    <w:rsid w:val="00880713"/>
    <w:rPr>
      <w:rFonts w:ascii="New York" w:hAnsi="New York"/>
      <w:b/>
      <w:bCs/>
      <w:i/>
      <w:iCs/>
      <w:color w:val="4F81BD"/>
      <w:sz w:val="24"/>
    </w:rPr>
  </w:style>
  <w:style w:type="character" w:styleId="SubtleEmphasis">
    <w:name w:val="Subtle Emphasis"/>
    <w:uiPriority w:val="19"/>
    <w:qFormat/>
    <w:rsid w:val="00880713"/>
    <w:rPr>
      <w:i/>
      <w:iCs/>
      <w:color w:val="808080"/>
    </w:rPr>
  </w:style>
  <w:style w:type="character" w:styleId="IntenseEmphasis">
    <w:name w:val="Intense Emphasis"/>
    <w:uiPriority w:val="21"/>
    <w:qFormat/>
    <w:rsid w:val="00880713"/>
    <w:rPr>
      <w:b/>
      <w:bCs/>
      <w:i/>
      <w:iCs/>
      <w:color w:val="4F81BD"/>
    </w:rPr>
  </w:style>
  <w:style w:type="character" w:styleId="SubtleReference">
    <w:name w:val="Subtle Reference"/>
    <w:uiPriority w:val="31"/>
    <w:qFormat/>
    <w:rsid w:val="00880713"/>
    <w:rPr>
      <w:smallCaps/>
      <w:color w:val="C0504D"/>
      <w:u w:val="single"/>
    </w:rPr>
  </w:style>
  <w:style w:type="character" w:styleId="IntenseReference">
    <w:name w:val="Intense Reference"/>
    <w:uiPriority w:val="32"/>
    <w:qFormat/>
    <w:rsid w:val="00880713"/>
    <w:rPr>
      <w:b/>
      <w:bCs/>
      <w:smallCaps/>
      <w:color w:val="C0504D"/>
      <w:spacing w:val="5"/>
      <w:u w:val="single"/>
    </w:rPr>
  </w:style>
  <w:style w:type="character" w:styleId="BookTitle">
    <w:name w:val="Book Title"/>
    <w:uiPriority w:val="33"/>
    <w:qFormat/>
    <w:rsid w:val="00880713"/>
    <w:rPr>
      <w:b/>
      <w:bCs/>
      <w:smallCaps/>
      <w:spacing w:val="5"/>
    </w:rPr>
  </w:style>
  <w:style w:type="paragraph" w:styleId="TOCHeading">
    <w:name w:val="TOC Heading"/>
    <w:basedOn w:val="Heading1"/>
    <w:next w:val="Normal"/>
    <w:uiPriority w:val="39"/>
    <w:semiHidden/>
    <w:unhideWhenUsed/>
    <w:qFormat/>
    <w:rsid w:val="00880713"/>
    <w:pPr>
      <w:outlineLvl w:val="9"/>
    </w:pPr>
    <w:rPr>
      <w:rFonts w:ascii="Cambria" w:eastAsia="Times New Roman" w:hAnsi="Cambria"/>
      <w:color w:val="365F91"/>
    </w:rPr>
  </w:style>
  <w:style w:type="paragraph" w:customStyle="1" w:styleId="Affiliations">
    <w:name w:val="Affiliations"/>
    <w:basedOn w:val="Normal"/>
    <w:link w:val="AffiliationsChar"/>
    <w:qFormat/>
    <w:rsid w:val="00880713"/>
    <w:pPr>
      <w:spacing w:line="240" w:lineRule="exact"/>
      <w:ind w:left="200" w:right="200"/>
      <w:jc w:val="center"/>
    </w:pPr>
    <w:rPr>
      <w:sz w:val="18"/>
    </w:rPr>
  </w:style>
  <w:style w:type="paragraph" w:customStyle="1" w:styleId="AbstractTitle">
    <w:name w:val="Abstract Title"/>
    <w:basedOn w:val="AbstractHead"/>
    <w:link w:val="AbstractTitleChar"/>
    <w:qFormat/>
    <w:rsid w:val="00880713"/>
    <w:rPr>
      <w:sz w:val="22"/>
    </w:rPr>
  </w:style>
  <w:style w:type="character" w:customStyle="1" w:styleId="AffiliationsChar">
    <w:name w:val="Affiliations Char"/>
    <w:link w:val="Affiliations"/>
    <w:rsid w:val="00880713"/>
    <w:rPr>
      <w:sz w:val="18"/>
    </w:rPr>
  </w:style>
  <w:style w:type="paragraph" w:customStyle="1" w:styleId="AbstractBody">
    <w:name w:val="Abstract Body"/>
    <w:basedOn w:val="AbstractText"/>
    <w:link w:val="AbstractBodyChar"/>
    <w:qFormat/>
    <w:rsid w:val="00880713"/>
  </w:style>
  <w:style w:type="character" w:customStyle="1" w:styleId="Second-LevelHeadingChar">
    <w:name w:val="Second-Level Heading Char"/>
    <w:link w:val="Second-LevelHeading"/>
    <w:rsid w:val="00302300"/>
    <w:rPr>
      <w:b/>
      <w:sz w:val="22"/>
    </w:rPr>
  </w:style>
  <w:style w:type="character" w:customStyle="1" w:styleId="AbstractHeadChar">
    <w:name w:val="Abstract Head Char"/>
    <w:link w:val="AbstractHead"/>
    <w:rsid w:val="00302300"/>
    <w:rPr>
      <w:b/>
      <w:sz w:val="22"/>
    </w:rPr>
  </w:style>
  <w:style w:type="character" w:customStyle="1" w:styleId="AbstractTitleChar">
    <w:name w:val="Abstract Title Char"/>
    <w:link w:val="AbstractTitle"/>
    <w:rsid w:val="00880713"/>
    <w:rPr>
      <w:b/>
      <w:sz w:val="22"/>
    </w:rPr>
  </w:style>
  <w:style w:type="paragraph" w:customStyle="1" w:styleId="Heading30">
    <w:name w:val="Heading_3"/>
    <w:basedOn w:val="Third-LevelHeadingParagraph"/>
    <w:link w:val="Heading3Char0"/>
    <w:qFormat/>
    <w:rsid w:val="00880713"/>
    <w:rPr>
      <w:b/>
    </w:rPr>
  </w:style>
  <w:style w:type="character" w:customStyle="1" w:styleId="AbstractTextChar">
    <w:name w:val="Abstract Text Char"/>
    <w:link w:val="AbstractText"/>
    <w:rsid w:val="00302300"/>
    <w:rPr>
      <w:sz w:val="18"/>
    </w:rPr>
  </w:style>
  <w:style w:type="character" w:customStyle="1" w:styleId="AbstractBodyChar">
    <w:name w:val="Abstract Body Char"/>
    <w:link w:val="AbstractBody"/>
    <w:rsid w:val="00880713"/>
    <w:rPr>
      <w:sz w:val="18"/>
    </w:rPr>
  </w:style>
  <w:style w:type="paragraph" w:customStyle="1" w:styleId="Heading20">
    <w:name w:val="Heading_2"/>
    <w:basedOn w:val="Second-LevelHeading"/>
    <w:link w:val="Heading2Char0"/>
    <w:qFormat/>
    <w:rsid w:val="00880713"/>
  </w:style>
  <w:style w:type="character" w:customStyle="1" w:styleId="TextChar">
    <w:name w:val="Text Char"/>
    <w:basedOn w:val="DefaultParagraphFont"/>
    <w:link w:val="Text"/>
    <w:rsid w:val="00302300"/>
  </w:style>
  <w:style w:type="character" w:customStyle="1" w:styleId="Third-LevelHeadingParagraphChar">
    <w:name w:val="Third-Level Heading Paragraph Char"/>
    <w:basedOn w:val="TextChar"/>
    <w:link w:val="Third-LevelHeadingParagraph"/>
    <w:rsid w:val="00302300"/>
  </w:style>
  <w:style w:type="character" w:customStyle="1" w:styleId="Heading3Char0">
    <w:name w:val="Heading_3 Char"/>
    <w:link w:val="Heading30"/>
    <w:rsid w:val="00880713"/>
    <w:rPr>
      <w:b/>
    </w:rPr>
  </w:style>
  <w:style w:type="character" w:styleId="Hyperlink">
    <w:name w:val="Hyperlink"/>
    <w:uiPriority w:val="99"/>
    <w:unhideWhenUsed/>
    <w:rsid w:val="00262CA6"/>
    <w:rPr>
      <w:color w:val="0000FF"/>
      <w:u w:val="single"/>
    </w:rPr>
  </w:style>
  <w:style w:type="character" w:customStyle="1" w:styleId="Heading2Char0">
    <w:name w:val="Heading_2 Char"/>
    <w:link w:val="Heading20"/>
    <w:rsid w:val="00880713"/>
    <w:rPr>
      <w:b/>
      <w:sz w:val="22"/>
    </w:rPr>
  </w:style>
  <w:style w:type="character" w:customStyle="1" w:styleId="caps">
    <w:name w:val="caps"/>
    <w:rsid w:val="006969F0"/>
  </w:style>
  <w:style w:type="character" w:styleId="FollowedHyperlink">
    <w:name w:val="FollowedHyperlink"/>
    <w:rsid w:val="00CF3D73"/>
    <w:rPr>
      <w:color w:val="800080"/>
      <w:u w:val="single"/>
    </w:rPr>
  </w:style>
  <w:style w:type="paragraph" w:styleId="BalloonText">
    <w:name w:val="Balloon Text"/>
    <w:basedOn w:val="Normal"/>
    <w:link w:val="BalloonTextChar"/>
    <w:rsid w:val="008E39C4"/>
    <w:pPr>
      <w:spacing w:line="240" w:lineRule="auto"/>
    </w:pPr>
    <w:rPr>
      <w:rFonts w:ascii="Tahoma" w:hAnsi="Tahoma" w:cs="Tahoma"/>
      <w:sz w:val="16"/>
      <w:szCs w:val="16"/>
    </w:rPr>
  </w:style>
  <w:style w:type="character" w:customStyle="1" w:styleId="BalloonTextChar">
    <w:name w:val="Balloon Text Char"/>
    <w:link w:val="BalloonText"/>
    <w:rsid w:val="008E39C4"/>
    <w:rPr>
      <w:rFonts w:ascii="Tahoma" w:hAnsi="Tahoma" w:cs="Tahoma"/>
      <w:sz w:val="16"/>
      <w:szCs w:val="16"/>
    </w:rPr>
  </w:style>
  <w:style w:type="table" w:styleId="TableGrid">
    <w:name w:val="Table Grid"/>
    <w:basedOn w:val="TableNormal"/>
    <w:rsid w:val="0085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E6003E"/>
    <w:pPr>
      <w:tabs>
        <w:tab w:val="clear" w:pos="200"/>
        <w:tab w:val="center" w:pos="4680"/>
        <w:tab w:val="right" w:pos="9360"/>
      </w:tabs>
      <w:spacing w:line="240" w:lineRule="auto"/>
    </w:pPr>
  </w:style>
  <w:style w:type="character" w:customStyle="1" w:styleId="HeaderChar">
    <w:name w:val="Header Char"/>
    <w:basedOn w:val="DefaultParagraphFont"/>
    <w:link w:val="Header"/>
    <w:rsid w:val="00E6003E"/>
  </w:style>
  <w:style w:type="paragraph" w:styleId="Footer">
    <w:name w:val="footer"/>
    <w:basedOn w:val="Normal"/>
    <w:link w:val="FooterChar"/>
    <w:rsid w:val="00E6003E"/>
    <w:pPr>
      <w:tabs>
        <w:tab w:val="clear" w:pos="200"/>
        <w:tab w:val="center" w:pos="4680"/>
        <w:tab w:val="right" w:pos="9360"/>
      </w:tabs>
      <w:spacing w:line="240" w:lineRule="auto"/>
    </w:pPr>
  </w:style>
  <w:style w:type="character" w:customStyle="1" w:styleId="FooterChar">
    <w:name w:val="Footer Char"/>
    <w:basedOn w:val="DefaultParagraphFont"/>
    <w:link w:val="Footer"/>
    <w:rsid w:val="00E6003E"/>
  </w:style>
  <w:style w:type="paragraph" w:styleId="Revision">
    <w:name w:val="Revision"/>
    <w:hidden/>
    <w:uiPriority w:val="99"/>
    <w:semiHidden/>
    <w:rsid w:val="00E6003E"/>
  </w:style>
  <w:style w:type="paragraph" w:customStyle="1" w:styleId="Standard">
    <w:name w:val="Standard"/>
    <w:rsid w:val="00AE002B"/>
    <w:pPr>
      <w:tabs>
        <w:tab w:val="left" w:pos="200"/>
      </w:tabs>
      <w:suppressAutoHyphens/>
      <w:autoSpaceDN w:val="0"/>
      <w:spacing w:line="220" w:lineRule="exact"/>
      <w:jc w:val="both"/>
      <w:textAlignment w:val="baseline"/>
    </w:pPr>
    <w:rPr>
      <w:rFonts w:ascii="Times New Roman" w:eastAsia="SimSun" w:hAnsi="Times New Roman" w:cs="Mang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3123">
      <w:bodyDiv w:val="1"/>
      <w:marLeft w:val="0"/>
      <w:marRight w:val="0"/>
      <w:marTop w:val="0"/>
      <w:marBottom w:val="0"/>
      <w:divBdr>
        <w:top w:val="none" w:sz="0" w:space="0" w:color="auto"/>
        <w:left w:val="none" w:sz="0" w:space="0" w:color="auto"/>
        <w:bottom w:val="none" w:sz="0" w:space="0" w:color="auto"/>
        <w:right w:val="none" w:sz="0" w:space="0" w:color="auto"/>
      </w:divBdr>
    </w:div>
    <w:div w:id="346952195">
      <w:bodyDiv w:val="1"/>
      <w:marLeft w:val="0"/>
      <w:marRight w:val="0"/>
      <w:marTop w:val="0"/>
      <w:marBottom w:val="0"/>
      <w:divBdr>
        <w:top w:val="none" w:sz="0" w:space="0" w:color="auto"/>
        <w:left w:val="none" w:sz="0" w:space="0" w:color="auto"/>
        <w:bottom w:val="none" w:sz="0" w:space="0" w:color="auto"/>
        <w:right w:val="none" w:sz="0" w:space="0" w:color="auto"/>
      </w:divBdr>
    </w:div>
    <w:div w:id="402796040">
      <w:bodyDiv w:val="1"/>
      <w:marLeft w:val="0"/>
      <w:marRight w:val="0"/>
      <w:marTop w:val="0"/>
      <w:marBottom w:val="0"/>
      <w:divBdr>
        <w:top w:val="none" w:sz="0" w:space="0" w:color="auto"/>
        <w:left w:val="none" w:sz="0" w:space="0" w:color="auto"/>
        <w:bottom w:val="none" w:sz="0" w:space="0" w:color="auto"/>
        <w:right w:val="none" w:sz="0" w:space="0" w:color="auto"/>
      </w:divBdr>
    </w:div>
    <w:div w:id="425464506">
      <w:bodyDiv w:val="1"/>
      <w:marLeft w:val="0"/>
      <w:marRight w:val="0"/>
      <w:marTop w:val="0"/>
      <w:marBottom w:val="0"/>
      <w:divBdr>
        <w:top w:val="none" w:sz="0" w:space="0" w:color="auto"/>
        <w:left w:val="none" w:sz="0" w:space="0" w:color="auto"/>
        <w:bottom w:val="none" w:sz="0" w:space="0" w:color="auto"/>
        <w:right w:val="none" w:sz="0" w:space="0" w:color="auto"/>
      </w:divBdr>
    </w:div>
    <w:div w:id="453211395">
      <w:bodyDiv w:val="1"/>
      <w:marLeft w:val="0"/>
      <w:marRight w:val="0"/>
      <w:marTop w:val="0"/>
      <w:marBottom w:val="0"/>
      <w:divBdr>
        <w:top w:val="none" w:sz="0" w:space="0" w:color="auto"/>
        <w:left w:val="none" w:sz="0" w:space="0" w:color="auto"/>
        <w:bottom w:val="none" w:sz="0" w:space="0" w:color="auto"/>
        <w:right w:val="none" w:sz="0" w:space="0" w:color="auto"/>
      </w:divBdr>
    </w:div>
    <w:div w:id="540016901">
      <w:bodyDiv w:val="1"/>
      <w:marLeft w:val="0"/>
      <w:marRight w:val="0"/>
      <w:marTop w:val="0"/>
      <w:marBottom w:val="0"/>
      <w:divBdr>
        <w:top w:val="none" w:sz="0" w:space="0" w:color="auto"/>
        <w:left w:val="none" w:sz="0" w:space="0" w:color="auto"/>
        <w:bottom w:val="none" w:sz="0" w:space="0" w:color="auto"/>
        <w:right w:val="none" w:sz="0" w:space="0" w:color="auto"/>
      </w:divBdr>
    </w:div>
    <w:div w:id="596253285">
      <w:bodyDiv w:val="1"/>
      <w:marLeft w:val="0"/>
      <w:marRight w:val="0"/>
      <w:marTop w:val="0"/>
      <w:marBottom w:val="0"/>
      <w:divBdr>
        <w:top w:val="none" w:sz="0" w:space="0" w:color="auto"/>
        <w:left w:val="none" w:sz="0" w:space="0" w:color="auto"/>
        <w:bottom w:val="none" w:sz="0" w:space="0" w:color="auto"/>
        <w:right w:val="none" w:sz="0" w:space="0" w:color="auto"/>
      </w:divBdr>
    </w:div>
    <w:div w:id="897327069">
      <w:bodyDiv w:val="1"/>
      <w:marLeft w:val="0"/>
      <w:marRight w:val="0"/>
      <w:marTop w:val="0"/>
      <w:marBottom w:val="0"/>
      <w:divBdr>
        <w:top w:val="none" w:sz="0" w:space="0" w:color="auto"/>
        <w:left w:val="none" w:sz="0" w:space="0" w:color="auto"/>
        <w:bottom w:val="none" w:sz="0" w:space="0" w:color="auto"/>
        <w:right w:val="none" w:sz="0" w:space="0" w:color="auto"/>
      </w:divBdr>
    </w:div>
    <w:div w:id="917596955">
      <w:bodyDiv w:val="1"/>
      <w:marLeft w:val="0"/>
      <w:marRight w:val="0"/>
      <w:marTop w:val="0"/>
      <w:marBottom w:val="0"/>
      <w:divBdr>
        <w:top w:val="none" w:sz="0" w:space="0" w:color="auto"/>
        <w:left w:val="none" w:sz="0" w:space="0" w:color="auto"/>
        <w:bottom w:val="none" w:sz="0" w:space="0" w:color="auto"/>
        <w:right w:val="none" w:sz="0" w:space="0" w:color="auto"/>
      </w:divBdr>
    </w:div>
    <w:div w:id="1018506993">
      <w:bodyDiv w:val="1"/>
      <w:marLeft w:val="0"/>
      <w:marRight w:val="0"/>
      <w:marTop w:val="0"/>
      <w:marBottom w:val="0"/>
      <w:divBdr>
        <w:top w:val="none" w:sz="0" w:space="0" w:color="auto"/>
        <w:left w:val="none" w:sz="0" w:space="0" w:color="auto"/>
        <w:bottom w:val="none" w:sz="0" w:space="0" w:color="auto"/>
        <w:right w:val="none" w:sz="0" w:space="0" w:color="auto"/>
      </w:divBdr>
    </w:div>
    <w:div w:id="1070470036">
      <w:bodyDiv w:val="1"/>
      <w:marLeft w:val="0"/>
      <w:marRight w:val="0"/>
      <w:marTop w:val="0"/>
      <w:marBottom w:val="0"/>
      <w:divBdr>
        <w:top w:val="none" w:sz="0" w:space="0" w:color="auto"/>
        <w:left w:val="none" w:sz="0" w:space="0" w:color="auto"/>
        <w:bottom w:val="none" w:sz="0" w:space="0" w:color="auto"/>
        <w:right w:val="none" w:sz="0" w:space="0" w:color="auto"/>
      </w:divBdr>
    </w:div>
    <w:div w:id="1162694408">
      <w:bodyDiv w:val="1"/>
      <w:marLeft w:val="0"/>
      <w:marRight w:val="0"/>
      <w:marTop w:val="0"/>
      <w:marBottom w:val="0"/>
      <w:divBdr>
        <w:top w:val="none" w:sz="0" w:space="0" w:color="auto"/>
        <w:left w:val="none" w:sz="0" w:space="0" w:color="auto"/>
        <w:bottom w:val="none" w:sz="0" w:space="0" w:color="auto"/>
        <w:right w:val="none" w:sz="0" w:space="0" w:color="auto"/>
      </w:divBdr>
    </w:div>
    <w:div w:id="1240215449">
      <w:bodyDiv w:val="1"/>
      <w:marLeft w:val="0"/>
      <w:marRight w:val="0"/>
      <w:marTop w:val="0"/>
      <w:marBottom w:val="0"/>
      <w:divBdr>
        <w:top w:val="none" w:sz="0" w:space="0" w:color="auto"/>
        <w:left w:val="none" w:sz="0" w:space="0" w:color="auto"/>
        <w:bottom w:val="none" w:sz="0" w:space="0" w:color="auto"/>
        <w:right w:val="none" w:sz="0" w:space="0" w:color="auto"/>
      </w:divBdr>
    </w:div>
    <w:div w:id="1693798313">
      <w:bodyDiv w:val="1"/>
      <w:marLeft w:val="0"/>
      <w:marRight w:val="0"/>
      <w:marTop w:val="0"/>
      <w:marBottom w:val="0"/>
      <w:divBdr>
        <w:top w:val="none" w:sz="0" w:space="0" w:color="auto"/>
        <w:left w:val="none" w:sz="0" w:space="0" w:color="auto"/>
        <w:bottom w:val="none" w:sz="0" w:space="0" w:color="auto"/>
        <w:right w:val="none" w:sz="0" w:space="0" w:color="auto"/>
      </w:divBdr>
    </w:div>
    <w:div w:id="203418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k\Documents\robotic-agent-path-planning-project\LineFollowingBot\Documentatio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03115-7E98-4F00-924E-3D186335CEDA}">
  <ds:schemaRefs>
    <ds:schemaRef ds:uri="http://schemas.openxmlformats.org/officeDocument/2006/bibliography"/>
  </ds:schemaRefs>
</ds:datastoreItem>
</file>

<file path=customXml/itemProps2.xml><?xml version="1.0" encoding="utf-8"?>
<ds:datastoreItem xmlns:ds="http://schemas.openxmlformats.org/officeDocument/2006/customXml" ds:itemID="{DEE0E325-D583-496C-A032-CC988CC35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1200</TotalTime>
  <Pages>8</Pages>
  <Words>3031</Words>
  <Characters>17283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20274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Frank</dc:creator>
  <cp:lastModifiedBy>Frank</cp:lastModifiedBy>
  <cp:revision>394</cp:revision>
  <cp:lastPrinted>2011-03-02T05:17:00Z</cp:lastPrinted>
  <dcterms:created xsi:type="dcterms:W3CDTF">2011-04-18T23:52:00Z</dcterms:created>
  <dcterms:modified xsi:type="dcterms:W3CDTF">2011-04-24T00:14:00Z</dcterms:modified>
</cp:coreProperties>
</file>